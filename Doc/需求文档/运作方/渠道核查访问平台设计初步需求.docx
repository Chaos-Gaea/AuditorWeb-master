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54B2" w:rsidRPr="006D7FB8" w:rsidRDefault="0089662F" w:rsidP="00287062">
      <w:pPr>
        <w:ind w:leftChars="-71" w:left="-142"/>
        <w:jc w:val="center"/>
        <w:rPr>
          <w:rFonts w:ascii="华文中宋" w:eastAsia="华文中宋" w:hAnsi="华文中宋" w:cs="Tahoma"/>
          <w:sz w:val="36"/>
          <w:szCs w:val="36"/>
          <w:lang w:eastAsia="zh-CN"/>
        </w:rPr>
      </w:pPr>
      <w:r w:rsidRPr="006D7FB8">
        <w:rPr>
          <w:rFonts w:ascii="华文中宋" w:eastAsia="华文中宋" w:hAnsi="华文中宋" w:cs="Tahoma" w:hint="eastAsia"/>
          <w:sz w:val="36"/>
          <w:szCs w:val="36"/>
          <w:lang w:eastAsia="zh-CN"/>
        </w:rPr>
        <w:t>渠道核查项目管理平台设计需求</w:t>
      </w:r>
    </w:p>
    <w:p w:rsidR="00EA4366" w:rsidRPr="00BB48E3" w:rsidRDefault="00EA4366" w:rsidP="00287062">
      <w:pPr>
        <w:ind w:leftChars="-71" w:left="-142"/>
        <w:jc w:val="center"/>
        <w:rPr>
          <w:rFonts w:ascii="Tahoma" w:eastAsia="华文新魏" w:hAnsi="Tahoma" w:cs="Tahoma"/>
          <w:sz w:val="24"/>
          <w:lang w:eastAsia="zh-CN"/>
        </w:rPr>
      </w:pPr>
    </w:p>
    <w:p w:rsidR="006C418A" w:rsidRPr="00BB48E3" w:rsidRDefault="0089662F" w:rsidP="0089662F">
      <w:pPr>
        <w:pStyle w:val="ab"/>
        <w:numPr>
          <w:ilvl w:val="0"/>
          <w:numId w:val="1"/>
        </w:numPr>
        <w:ind w:firstLineChars="0"/>
        <w:rPr>
          <w:rFonts w:ascii="Tahoma" w:hAnsi="Tahoma" w:cs="Tahoma"/>
          <w:b/>
          <w:sz w:val="24"/>
          <w:lang w:eastAsia="zh-CN"/>
        </w:rPr>
      </w:pPr>
      <w:r w:rsidRPr="00BB48E3">
        <w:rPr>
          <w:rFonts w:ascii="Tahoma" w:hAnsi="Tahoma" w:cs="Tahoma" w:hint="eastAsia"/>
          <w:b/>
          <w:sz w:val="24"/>
          <w:lang w:eastAsia="zh-CN"/>
        </w:rPr>
        <w:t>平台开发目的：</w:t>
      </w:r>
    </w:p>
    <w:p w:rsidR="0089662F" w:rsidRPr="00BB48E3" w:rsidRDefault="0089662F" w:rsidP="00BB48E3">
      <w:pPr>
        <w:pStyle w:val="ab"/>
        <w:ind w:leftChars="360" w:left="720" w:firstLine="480"/>
        <w:rPr>
          <w:rFonts w:ascii="Tahoma" w:hAnsi="Tahoma" w:cs="Tahoma"/>
          <w:sz w:val="24"/>
          <w:lang w:eastAsia="zh-CN"/>
        </w:rPr>
      </w:pPr>
      <w:r w:rsidRPr="00BB48E3">
        <w:rPr>
          <w:rFonts w:ascii="Tahoma" w:hAnsi="Tahoma" w:cs="Tahoma" w:hint="eastAsia"/>
          <w:sz w:val="24"/>
          <w:lang w:eastAsia="zh-CN"/>
        </w:rPr>
        <w:t>为了提高渠道核查项目的人员管理、数据采集、复核检验等环节的</w:t>
      </w:r>
      <w:r w:rsidR="00BA5353">
        <w:rPr>
          <w:rFonts w:ascii="Tahoma" w:hAnsi="Tahoma" w:cs="Tahoma" w:hint="eastAsia"/>
          <w:sz w:val="24"/>
          <w:lang w:eastAsia="zh-CN"/>
        </w:rPr>
        <w:t>工作效率</w:t>
      </w:r>
      <w:r w:rsidRPr="00BB48E3">
        <w:rPr>
          <w:rFonts w:ascii="Tahoma" w:hAnsi="Tahoma" w:cs="Tahoma" w:hint="eastAsia"/>
          <w:sz w:val="24"/>
          <w:lang w:eastAsia="zh-CN"/>
        </w:rPr>
        <w:t>，</w:t>
      </w:r>
      <w:r w:rsidR="00980459" w:rsidRPr="00BB48E3">
        <w:rPr>
          <w:rFonts w:ascii="Tahoma" w:hAnsi="Tahoma" w:cs="Tahoma" w:hint="eastAsia"/>
          <w:sz w:val="24"/>
          <w:lang w:eastAsia="zh-CN"/>
        </w:rPr>
        <w:t>并使得</w:t>
      </w:r>
      <w:r w:rsidRPr="00BB48E3">
        <w:rPr>
          <w:rFonts w:ascii="Tahoma" w:hAnsi="Tahoma" w:cs="Tahoma" w:hint="eastAsia"/>
          <w:sz w:val="24"/>
          <w:lang w:eastAsia="zh-CN"/>
        </w:rPr>
        <w:t>渠道核查项目</w:t>
      </w:r>
      <w:r w:rsidR="00980459" w:rsidRPr="00BB48E3">
        <w:rPr>
          <w:rFonts w:ascii="Tahoma" w:hAnsi="Tahoma" w:cs="Tahoma" w:hint="eastAsia"/>
          <w:sz w:val="24"/>
          <w:lang w:eastAsia="zh-CN"/>
        </w:rPr>
        <w:t>可以进行</w:t>
      </w:r>
      <w:r w:rsidRPr="00BB48E3">
        <w:rPr>
          <w:rFonts w:ascii="Tahoma" w:hAnsi="Tahoma" w:cs="Tahoma" w:hint="eastAsia"/>
          <w:sz w:val="24"/>
          <w:lang w:eastAsia="zh-CN"/>
        </w:rPr>
        <w:t>全流程的</w:t>
      </w:r>
      <w:r w:rsidR="00980459" w:rsidRPr="00BB48E3">
        <w:rPr>
          <w:rFonts w:ascii="Tahoma" w:hAnsi="Tahoma" w:cs="Tahoma" w:hint="eastAsia"/>
          <w:sz w:val="24"/>
          <w:lang w:eastAsia="zh-CN"/>
        </w:rPr>
        <w:t>在线管理，更好的满足客户需求，提高公司竞争力</w:t>
      </w:r>
      <w:r w:rsidR="00BA5353">
        <w:rPr>
          <w:rFonts w:ascii="Tahoma" w:hAnsi="Tahoma" w:cs="Tahoma" w:hint="eastAsia"/>
          <w:sz w:val="24"/>
          <w:lang w:eastAsia="zh-CN"/>
        </w:rPr>
        <w:t>。</w:t>
      </w:r>
      <w:r w:rsidR="00980459" w:rsidRPr="00BB48E3">
        <w:rPr>
          <w:rFonts w:ascii="Tahoma" w:hAnsi="Tahoma" w:cs="Tahoma" w:hint="eastAsia"/>
          <w:sz w:val="24"/>
          <w:lang w:eastAsia="zh-CN"/>
        </w:rPr>
        <w:t xml:space="preserve"> </w:t>
      </w:r>
    </w:p>
    <w:p w:rsidR="00980459" w:rsidRPr="00BA5353" w:rsidRDefault="00980459" w:rsidP="00BB48E3">
      <w:pPr>
        <w:pStyle w:val="ab"/>
        <w:ind w:leftChars="360" w:left="720" w:firstLine="480"/>
        <w:rPr>
          <w:rFonts w:ascii="Tahoma" w:hAnsi="Tahoma" w:cs="Tahoma"/>
          <w:sz w:val="24"/>
          <w:lang w:eastAsia="zh-CN"/>
        </w:rPr>
      </w:pPr>
    </w:p>
    <w:p w:rsidR="00980459" w:rsidRDefault="00980459" w:rsidP="00980459">
      <w:pPr>
        <w:pStyle w:val="ab"/>
        <w:numPr>
          <w:ilvl w:val="0"/>
          <w:numId w:val="1"/>
        </w:numPr>
        <w:ind w:firstLineChars="0"/>
        <w:rPr>
          <w:rFonts w:ascii="Tahoma" w:hAnsi="Tahoma" w:cs="Tahoma"/>
          <w:b/>
          <w:sz w:val="24"/>
          <w:lang w:eastAsia="zh-CN"/>
        </w:rPr>
      </w:pPr>
      <w:r w:rsidRPr="00BB48E3">
        <w:rPr>
          <w:rFonts w:ascii="Tahoma" w:hAnsi="Tahoma" w:cs="Tahoma" w:hint="eastAsia"/>
          <w:b/>
          <w:sz w:val="24"/>
          <w:lang w:eastAsia="zh-CN"/>
        </w:rPr>
        <w:t>模块</w:t>
      </w:r>
      <w:r w:rsidR="0080081C" w:rsidRPr="00BB48E3">
        <w:rPr>
          <w:rFonts w:ascii="Tahoma" w:hAnsi="Tahoma" w:cs="Tahoma" w:hint="eastAsia"/>
          <w:b/>
          <w:sz w:val="24"/>
          <w:lang w:eastAsia="zh-CN"/>
        </w:rPr>
        <w:t>与功能</w:t>
      </w:r>
    </w:p>
    <w:p w:rsidR="00BA5353" w:rsidRPr="00BA5353" w:rsidRDefault="00BA5353" w:rsidP="00BA5353">
      <w:pPr>
        <w:pStyle w:val="ab"/>
        <w:ind w:left="720" w:firstLineChars="0" w:firstLine="0"/>
        <w:rPr>
          <w:rFonts w:ascii="Tahoma" w:hAnsi="Tahoma" w:cs="Tahoma"/>
          <w:b/>
          <w:sz w:val="18"/>
          <w:szCs w:val="18"/>
          <w:lang w:eastAsia="zh-CN"/>
        </w:rPr>
      </w:pPr>
    </w:p>
    <w:p w:rsidR="006C418A" w:rsidRPr="00BB48E3" w:rsidRDefault="00980459" w:rsidP="006C418A">
      <w:pPr>
        <w:rPr>
          <w:rFonts w:ascii="Tahoma" w:hAnsi="Tahoma" w:cs="Tahoma"/>
          <w:sz w:val="24"/>
          <w:lang w:eastAsia="zh-CN"/>
        </w:rPr>
      </w:pPr>
      <w:r w:rsidRPr="00BB48E3">
        <w:rPr>
          <w:rFonts w:ascii="Tahoma" w:hAnsi="Tahoma" w:cs="Tahoma" w:hint="eastAsia"/>
          <w:sz w:val="24"/>
          <w:lang w:eastAsia="zh-CN"/>
        </w:rPr>
        <w:t>1</w:t>
      </w:r>
      <w:r w:rsidR="0080081C" w:rsidRPr="00BB48E3">
        <w:rPr>
          <w:rFonts w:ascii="Tahoma" w:hAnsi="Tahoma" w:cs="Tahoma" w:hint="eastAsia"/>
          <w:sz w:val="24"/>
          <w:lang w:eastAsia="zh-CN"/>
        </w:rPr>
        <w:t>．</w:t>
      </w:r>
      <w:r w:rsidR="0080081C" w:rsidRPr="00BB48E3">
        <w:rPr>
          <w:rFonts w:ascii="Tahoma" w:hAnsi="Tahoma" w:cs="Tahoma" w:hint="eastAsia"/>
          <w:sz w:val="24"/>
          <w:lang w:eastAsia="zh-CN"/>
        </w:rPr>
        <w:t xml:space="preserve">    </w:t>
      </w:r>
      <w:r w:rsidR="0080081C" w:rsidRPr="00BB48E3">
        <w:rPr>
          <w:rFonts w:ascii="Tahoma" w:hAnsi="Tahoma" w:cs="Tahoma" w:hint="eastAsia"/>
          <w:sz w:val="24"/>
          <w:lang w:eastAsia="zh-CN"/>
        </w:rPr>
        <w:t>主要模块</w:t>
      </w:r>
    </w:p>
    <w:p w:rsidR="006C418A" w:rsidRPr="00491152" w:rsidRDefault="0080081C" w:rsidP="006C418A">
      <w:pPr>
        <w:rPr>
          <w:rFonts w:ascii="Tahoma" w:hAnsi="Tahoma" w:cs="Tahoma"/>
          <w:sz w:val="21"/>
          <w:szCs w:val="21"/>
          <w:lang w:eastAsia="zh-CN"/>
        </w:rPr>
      </w:pPr>
      <w:r w:rsidRPr="00491152">
        <w:rPr>
          <w:rFonts w:ascii="Tahoma" w:hAnsi="Tahoma" w:cs="Tahoma" w:hint="eastAsia"/>
          <w:noProof/>
          <w:sz w:val="21"/>
          <w:szCs w:val="21"/>
          <w:lang w:val="en-US" w:eastAsia="zh-CN"/>
        </w:rPr>
        <w:drawing>
          <wp:inline distT="0" distB="0" distL="0" distR="0" wp14:anchorId="4CDE9868" wp14:editId="1289A8BF">
            <wp:extent cx="5486400" cy="2641600"/>
            <wp:effectExtent l="0" t="0" r="57150" b="0"/>
            <wp:docPr id="1" name="图示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101533" w:rsidRDefault="00101533" w:rsidP="006C418A">
      <w:pPr>
        <w:rPr>
          <w:rFonts w:ascii="Tahoma" w:hAnsi="Tahoma" w:cs="Tahoma"/>
          <w:sz w:val="21"/>
          <w:szCs w:val="21"/>
          <w:lang w:eastAsia="zh-CN"/>
        </w:rPr>
      </w:pPr>
    </w:p>
    <w:p w:rsidR="00EA4366" w:rsidRDefault="00491152" w:rsidP="006C418A">
      <w:pPr>
        <w:rPr>
          <w:rFonts w:ascii="Tahoma" w:hAnsi="Tahoma" w:cs="Tahoma"/>
          <w:sz w:val="24"/>
          <w:lang w:eastAsia="zh-CN"/>
        </w:rPr>
      </w:pPr>
      <w:r w:rsidRPr="00BB48E3">
        <w:rPr>
          <w:rFonts w:ascii="Tahoma" w:hAnsi="Tahoma" w:cs="Tahoma" w:hint="eastAsia"/>
          <w:sz w:val="24"/>
          <w:lang w:eastAsia="zh-CN"/>
        </w:rPr>
        <w:t xml:space="preserve">2.   </w:t>
      </w:r>
      <w:r w:rsidRPr="00BB48E3">
        <w:rPr>
          <w:rFonts w:ascii="Tahoma" w:hAnsi="Tahoma" w:cs="Tahoma" w:hint="eastAsia"/>
          <w:sz w:val="24"/>
          <w:lang w:eastAsia="zh-CN"/>
        </w:rPr>
        <w:t>模块具体功能描述：</w:t>
      </w:r>
    </w:p>
    <w:p w:rsidR="00E06DC9" w:rsidRPr="00BB48E3" w:rsidRDefault="00E06DC9" w:rsidP="006C418A">
      <w:pPr>
        <w:rPr>
          <w:rFonts w:ascii="Tahoma" w:hAnsi="Tahoma" w:cs="Tahoma"/>
          <w:sz w:val="24"/>
          <w:lang w:eastAsia="zh-CN"/>
        </w:rPr>
      </w:pPr>
    </w:p>
    <w:p w:rsidR="006C418A" w:rsidRPr="00BB48E3" w:rsidRDefault="00491152" w:rsidP="006C418A">
      <w:pPr>
        <w:rPr>
          <w:rFonts w:ascii="Tahoma" w:hAnsi="Tahoma" w:cs="Tahoma"/>
          <w:sz w:val="24"/>
          <w:lang w:eastAsia="zh-CN"/>
        </w:rPr>
      </w:pPr>
      <w:r w:rsidRPr="00BB48E3">
        <w:rPr>
          <w:rFonts w:ascii="Tahoma" w:hAnsi="Tahoma" w:cs="Tahoma" w:hint="eastAsia"/>
          <w:sz w:val="24"/>
          <w:lang w:eastAsia="zh-CN"/>
        </w:rPr>
        <w:t xml:space="preserve">2-1  </w:t>
      </w:r>
      <w:r w:rsidRPr="00BB48E3">
        <w:rPr>
          <w:rFonts w:ascii="Tahoma" w:hAnsi="Tahoma" w:cs="Tahoma" w:hint="eastAsia"/>
          <w:sz w:val="24"/>
          <w:lang w:eastAsia="zh-CN"/>
        </w:rPr>
        <w:t>人员管理模块：</w:t>
      </w:r>
    </w:p>
    <w:p w:rsidR="006C418A" w:rsidRPr="006C418A" w:rsidRDefault="00101533" w:rsidP="006C418A">
      <w:pPr>
        <w:rPr>
          <w:rFonts w:ascii="Tahoma" w:hAnsi="Tahoma" w:cs="Tahoma"/>
          <w:sz w:val="21"/>
          <w:szCs w:val="21"/>
          <w:lang w:eastAsia="zh-CN"/>
        </w:rPr>
      </w:pPr>
      <w:r>
        <w:rPr>
          <w:rFonts w:ascii="Tahoma" w:hAnsi="Tahoma" w:cs="Tahoma"/>
          <w:noProof/>
          <w:sz w:val="21"/>
          <w:szCs w:val="21"/>
          <w:lang w:val="en-US" w:eastAsia="zh-CN"/>
        </w:rPr>
        <w:drawing>
          <wp:inline distT="0" distB="0" distL="0" distR="0">
            <wp:extent cx="5486400" cy="2114550"/>
            <wp:effectExtent l="38100" t="0" r="19050" b="19050"/>
            <wp:docPr id="6" name="图示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:rsidR="00C0785C" w:rsidRDefault="00C0785C" w:rsidP="006C418A">
      <w:pPr>
        <w:rPr>
          <w:rFonts w:ascii="Tahoma" w:hAnsi="Tahoma" w:cs="Tahoma"/>
          <w:sz w:val="21"/>
          <w:szCs w:val="21"/>
          <w:lang w:eastAsia="zh-CN"/>
        </w:rPr>
      </w:pPr>
    </w:p>
    <w:p w:rsidR="006D7FB8" w:rsidRDefault="006D7FB8" w:rsidP="006C418A">
      <w:pPr>
        <w:rPr>
          <w:rFonts w:ascii="Tahoma" w:hAnsi="Tahoma" w:cs="Tahoma"/>
          <w:sz w:val="21"/>
          <w:szCs w:val="21"/>
          <w:lang w:eastAsia="zh-CN"/>
        </w:rPr>
      </w:pPr>
    </w:p>
    <w:p w:rsidR="00421DA3" w:rsidRPr="00421DA3" w:rsidRDefault="00421DA3" w:rsidP="00421DA3">
      <w:pPr>
        <w:pStyle w:val="ab"/>
        <w:numPr>
          <w:ilvl w:val="0"/>
          <w:numId w:val="8"/>
        </w:numPr>
        <w:ind w:firstLineChars="0"/>
        <w:rPr>
          <w:rFonts w:ascii="Tahoma" w:hAnsi="Tahoma" w:cs="Tahoma"/>
          <w:color w:val="0070C0"/>
          <w:sz w:val="21"/>
          <w:szCs w:val="21"/>
          <w:lang w:eastAsia="zh-CN"/>
        </w:rPr>
      </w:pPr>
      <w:r w:rsidRPr="00421DA3">
        <w:rPr>
          <w:rFonts w:ascii="Tahoma" w:hAnsi="Tahoma" w:cs="Tahoma" w:hint="eastAsia"/>
          <w:color w:val="0070C0"/>
          <w:sz w:val="21"/>
          <w:szCs w:val="21"/>
          <w:lang w:eastAsia="zh-CN"/>
        </w:rPr>
        <w:t>此模块功能的逻辑诉求：</w:t>
      </w:r>
    </w:p>
    <w:p w:rsidR="00421DA3" w:rsidRPr="00421DA3" w:rsidRDefault="00421DA3" w:rsidP="00421DA3">
      <w:pPr>
        <w:pStyle w:val="ab"/>
        <w:numPr>
          <w:ilvl w:val="0"/>
          <w:numId w:val="7"/>
        </w:numPr>
        <w:ind w:firstLineChars="0"/>
        <w:rPr>
          <w:rFonts w:ascii="Tahoma" w:hAnsi="Tahoma" w:cs="Tahoma"/>
          <w:color w:val="0070C0"/>
          <w:sz w:val="21"/>
          <w:szCs w:val="21"/>
          <w:lang w:eastAsia="zh-CN"/>
        </w:rPr>
      </w:pPr>
      <w:r>
        <w:rPr>
          <w:rFonts w:ascii="Tahoma" w:hAnsi="Tahoma" w:cs="Tahoma" w:hint="eastAsia"/>
          <w:color w:val="0070C0"/>
          <w:sz w:val="21"/>
          <w:szCs w:val="21"/>
          <w:lang w:eastAsia="zh-CN"/>
        </w:rPr>
        <w:t>执行</w:t>
      </w:r>
      <w:r w:rsidRPr="00421DA3">
        <w:rPr>
          <w:rFonts w:ascii="Tahoma" w:hAnsi="Tahoma" w:cs="Tahoma" w:hint="eastAsia"/>
          <w:color w:val="0070C0"/>
          <w:sz w:val="21"/>
          <w:szCs w:val="21"/>
          <w:lang w:eastAsia="zh-CN"/>
        </w:rPr>
        <w:t>人员（代理公司）</w:t>
      </w:r>
      <w:r>
        <w:rPr>
          <w:rFonts w:ascii="Tahoma" w:hAnsi="Tahoma" w:cs="Tahoma" w:hint="eastAsia"/>
          <w:color w:val="0070C0"/>
          <w:sz w:val="21"/>
          <w:szCs w:val="21"/>
          <w:lang w:eastAsia="zh-CN"/>
        </w:rPr>
        <w:t>和</w:t>
      </w:r>
      <w:r>
        <w:rPr>
          <w:rFonts w:ascii="Tahoma" w:hAnsi="Tahoma" w:cs="Tahoma" w:hint="eastAsia"/>
          <w:color w:val="0070C0"/>
          <w:sz w:val="21"/>
          <w:szCs w:val="21"/>
          <w:lang w:eastAsia="zh-CN"/>
        </w:rPr>
        <w:t>QC</w:t>
      </w:r>
      <w:r>
        <w:rPr>
          <w:rFonts w:ascii="Tahoma" w:hAnsi="Tahoma" w:cs="Tahoma" w:hint="eastAsia"/>
          <w:color w:val="0070C0"/>
          <w:sz w:val="21"/>
          <w:szCs w:val="21"/>
          <w:lang w:eastAsia="zh-CN"/>
        </w:rPr>
        <w:t>人员</w:t>
      </w:r>
      <w:r w:rsidRPr="00421DA3">
        <w:rPr>
          <w:rFonts w:ascii="Tahoma" w:hAnsi="Tahoma" w:cs="Tahoma" w:hint="eastAsia"/>
          <w:color w:val="0070C0"/>
          <w:sz w:val="21"/>
          <w:szCs w:val="21"/>
          <w:lang w:eastAsia="zh-CN"/>
        </w:rPr>
        <w:t>资质必须经过审核</w:t>
      </w:r>
      <w:r w:rsidR="006D7FB8">
        <w:rPr>
          <w:rFonts w:ascii="Tahoma" w:hAnsi="Tahoma" w:cs="Tahoma" w:hint="eastAsia"/>
          <w:color w:val="0070C0"/>
          <w:sz w:val="21"/>
          <w:szCs w:val="21"/>
          <w:lang w:eastAsia="zh-CN"/>
        </w:rPr>
        <w:t>；</w:t>
      </w:r>
    </w:p>
    <w:p w:rsidR="00421DA3" w:rsidRPr="00421DA3" w:rsidRDefault="00421DA3" w:rsidP="00421DA3">
      <w:pPr>
        <w:pStyle w:val="ab"/>
        <w:numPr>
          <w:ilvl w:val="0"/>
          <w:numId w:val="7"/>
        </w:numPr>
        <w:ind w:firstLineChars="0"/>
        <w:rPr>
          <w:rFonts w:ascii="Tahoma" w:hAnsi="Tahoma" w:cs="Tahoma"/>
          <w:color w:val="0070C0"/>
          <w:sz w:val="21"/>
          <w:szCs w:val="21"/>
          <w:lang w:eastAsia="zh-CN"/>
        </w:rPr>
      </w:pPr>
      <w:r w:rsidRPr="00421DA3">
        <w:rPr>
          <w:rFonts w:ascii="Tahoma" w:hAnsi="Tahoma" w:cs="Tahoma" w:hint="eastAsia"/>
          <w:color w:val="0070C0"/>
          <w:sz w:val="21"/>
          <w:szCs w:val="21"/>
          <w:lang w:eastAsia="zh-CN"/>
        </w:rPr>
        <w:t>经过基础和项目培训并测试合格</w:t>
      </w:r>
      <w:r w:rsidR="00BA5353">
        <w:rPr>
          <w:rFonts w:ascii="Tahoma" w:hAnsi="Tahoma" w:cs="Tahoma" w:hint="eastAsia"/>
          <w:color w:val="0070C0"/>
          <w:sz w:val="21"/>
          <w:szCs w:val="21"/>
          <w:lang w:eastAsia="zh-CN"/>
        </w:rPr>
        <w:t>方可执行项目</w:t>
      </w:r>
      <w:r>
        <w:rPr>
          <w:rFonts w:ascii="Tahoma" w:hAnsi="Tahoma" w:cs="Tahoma" w:hint="eastAsia"/>
          <w:color w:val="0070C0"/>
          <w:sz w:val="21"/>
          <w:szCs w:val="21"/>
          <w:lang w:eastAsia="zh-CN"/>
        </w:rPr>
        <w:t>（可设定为在线培训</w:t>
      </w:r>
      <w:r w:rsidR="006D7FB8">
        <w:rPr>
          <w:rFonts w:ascii="Tahoma" w:hAnsi="Tahoma" w:cs="Tahoma" w:hint="eastAsia"/>
          <w:color w:val="0070C0"/>
          <w:sz w:val="21"/>
          <w:szCs w:val="21"/>
          <w:lang w:eastAsia="zh-CN"/>
        </w:rPr>
        <w:t>，在线考核</w:t>
      </w:r>
      <w:r>
        <w:rPr>
          <w:rFonts w:ascii="Tahoma" w:hAnsi="Tahoma" w:cs="Tahoma" w:hint="eastAsia"/>
          <w:color w:val="0070C0"/>
          <w:sz w:val="21"/>
          <w:szCs w:val="21"/>
          <w:lang w:eastAsia="zh-CN"/>
        </w:rPr>
        <w:t>）</w:t>
      </w:r>
      <w:r w:rsidR="006D7FB8">
        <w:rPr>
          <w:rFonts w:ascii="Tahoma" w:hAnsi="Tahoma" w:cs="Tahoma" w:hint="eastAsia"/>
          <w:color w:val="0070C0"/>
          <w:sz w:val="21"/>
          <w:szCs w:val="21"/>
          <w:lang w:eastAsia="zh-CN"/>
        </w:rPr>
        <w:t>；</w:t>
      </w:r>
    </w:p>
    <w:p w:rsidR="00421DA3" w:rsidRPr="00421DA3" w:rsidRDefault="006D7FB8" w:rsidP="00421DA3">
      <w:pPr>
        <w:pStyle w:val="ab"/>
        <w:numPr>
          <w:ilvl w:val="0"/>
          <w:numId w:val="7"/>
        </w:numPr>
        <w:ind w:firstLineChars="0"/>
        <w:rPr>
          <w:rFonts w:ascii="Tahoma" w:hAnsi="Tahoma" w:cs="Tahoma"/>
          <w:color w:val="0070C0"/>
          <w:sz w:val="21"/>
          <w:szCs w:val="21"/>
          <w:lang w:eastAsia="zh-CN"/>
        </w:rPr>
      </w:pPr>
      <w:r>
        <w:rPr>
          <w:rFonts w:ascii="Tahoma" w:hAnsi="Tahoma" w:cs="Tahoma" w:hint="eastAsia"/>
          <w:color w:val="0070C0"/>
          <w:sz w:val="21"/>
          <w:szCs w:val="21"/>
          <w:lang w:eastAsia="zh-CN"/>
        </w:rPr>
        <w:t>根据项目排期</w:t>
      </w:r>
      <w:r w:rsidR="00421DA3" w:rsidRPr="00421DA3">
        <w:rPr>
          <w:rFonts w:ascii="Tahoma" w:hAnsi="Tahoma" w:cs="Tahoma" w:hint="eastAsia"/>
          <w:color w:val="0070C0"/>
          <w:sz w:val="21"/>
          <w:szCs w:val="21"/>
          <w:lang w:eastAsia="zh-CN"/>
        </w:rPr>
        <w:t>合理进行样本量分配</w:t>
      </w:r>
      <w:r>
        <w:rPr>
          <w:rFonts w:ascii="Tahoma" w:hAnsi="Tahoma" w:cs="Tahoma" w:hint="eastAsia"/>
          <w:color w:val="0070C0"/>
          <w:sz w:val="21"/>
          <w:szCs w:val="21"/>
          <w:lang w:eastAsia="zh-CN"/>
        </w:rPr>
        <w:t>。</w:t>
      </w:r>
    </w:p>
    <w:p w:rsidR="00421DA3" w:rsidRPr="00421DA3" w:rsidRDefault="00421DA3" w:rsidP="00421DA3">
      <w:pPr>
        <w:rPr>
          <w:rFonts w:ascii="Tahoma" w:hAnsi="Tahoma" w:cs="Tahoma"/>
          <w:sz w:val="24"/>
          <w:lang w:eastAsia="zh-CN"/>
        </w:rPr>
      </w:pPr>
    </w:p>
    <w:p w:rsidR="006C418A" w:rsidRPr="00BB48E3" w:rsidRDefault="00C0785C" w:rsidP="006C418A">
      <w:pPr>
        <w:rPr>
          <w:rFonts w:ascii="Tahoma" w:hAnsi="Tahoma" w:cs="Tahoma"/>
          <w:sz w:val="24"/>
          <w:lang w:eastAsia="zh-CN"/>
        </w:rPr>
      </w:pPr>
      <w:r w:rsidRPr="00BB48E3">
        <w:rPr>
          <w:rFonts w:ascii="Tahoma" w:hAnsi="Tahoma" w:cs="Tahoma" w:hint="eastAsia"/>
          <w:sz w:val="24"/>
          <w:lang w:eastAsia="zh-CN"/>
        </w:rPr>
        <w:t xml:space="preserve">2-2 </w:t>
      </w:r>
      <w:r w:rsidRPr="00BB48E3">
        <w:rPr>
          <w:rFonts w:ascii="Tahoma" w:hAnsi="Tahoma" w:cs="Tahoma" w:hint="eastAsia"/>
          <w:sz w:val="24"/>
          <w:lang w:eastAsia="zh-CN"/>
        </w:rPr>
        <w:t>项目管理模块：</w:t>
      </w:r>
    </w:p>
    <w:p w:rsidR="006C418A" w:rsidRPr="006C418A" w:rsidRDefault="00FF6D7E" w:rsidP="006C418A">
      <w:pPr>
        <w:rPr>
          <w:rFonts w:ascii="Tahoma" w:hAnsi="Tahoma" w:cs="Tahoma"/>
          <w:sz w:val="21"/>
          <w:szCs w:val="21"/>
          <w:lang w:eastAsia="zh-CN"/>
        </w:rPr>
      </w:pPr>
      <w:r>
        <w:rPr>
          <w:rFonts w:ascii="Tahoma" w:hAnsi="Tahoma" w:cs="Tahoma"/>
          <w:noProof/>
          <w:sz w:val="21"/>
          <w:szCs w:val="21"/>
          <w:lang w:val="en-US" w:eastAsia="zh-CN"/>
        </w:rPr>
        <w:drawing>
          <wp:inline distT="0" distB="0" distL="0" distR="0" wp14:anchorId="01C707E0" wp14:editId="4B85D924">
            <wp:extent cx="5314950" cy="1835150"/>
            <wp:effectExtent l="38100" t="0" r="38100" b="31750"/>
            <wp:docPr id="7" name="图示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 w:rsidR="00421DA3" w:rsidRPr="00421DA3" w:rsidRDefault="00421DA3" w:rsidP="00421DA3">
      <w:pPr>
        <w:pStyle w:val="ab"/>
        <w:numPr>
          <w:ilvl w:val="0"/>
          <w:numId w:val="8"/>
        </w:numPr>
        <w:ind w:firstLineChars="0"/>
        <w:rPr>
          <w:rFonts w:ascii="Tahoma" w:hAnsi="Tahoma" w:cs="Tahoma"/>
          <w:color w:val="0070C0"/>
          <w:sz w:val="21"/>
          <w:szCs w:val="21"/>
          <w:lang w:eastAsia="zh-CN"/>
        </w:rPr>
      </w:pPr>
      <w:r w:rsidRPr="00421DA3">
        <w:rPr>
          <w:rFonts w:ascii="Tahoma" w:hAnsi="Tahoma" w:cs="Tahoma" w:hint="eastAsia"/>
          <w:color w:val="0070C0"/>
          <w:sz w:val="21"/>
          <w:szCs w:val="21"/>
          <w:lang w:eastAsia="zh-CN"/>
        </w:rPr>
        <w:t>此模块功能的逻辑诉求：</w:t>
      </w:r>
    </w:p>
    <w:p w:rsidR="00421DA3" w:rsidRPr="00421DA3" w:rsidRDefault="00F171C1" w:rsidP="00421DA3">
      <w:pPr>
        <w:pStyle w:val="ab"/>
        <w:numPr>
          <w:ilvl w:val="0"/>
          <w:numId w:val="7"/>
        </w:numPr>
        <w:ind w:firstLineChars="0"/>
        <w:rPr>
          <w:rFonts w:ascii="Tahoma" w:hAnsi="Tahoma" w:cs="Tahoma"/>
          <w:color w:val="0070C0"/>
          <w:sz w:val="21"/>
          <w:szCs w:val="21"/>
          <w:lang w:eastAsia="zh-CN"/>
        </w:rPr>
      </w:pPr>
      <w:r>
        <w:rPr>
          <w:rFonts w:ascii="Tahoma" w:hAnsi="Tahoma" w:cs="Tahoma" w:hint="eastAsia"/>
          <w:color w:val="0070C0"/>
          <w:sz w:val="21"/>
          <w:szCs w:val="21"/>
          <w:lang w:eastAsia="zh-CN"/>
        </w:rPr>
        <w:t>简单问卷可自主编辑，逻辑复杂的需技术支持；</w:t>
      </w:r>
    </w:p>
    <w:p w:rsidR="00421DA3" w:rsidRDefault="00F171C1" w:rsidP="00421DA3">
      <w:pPr>
        <w:pStyle w:val="ab"/>
        <w:numPr>
          <w:ilvl w:val="0"/>
          <w:numId w:val="7"/>
        </w:numPr>
        <w:ind w:firstLineChars="0"/>
        <w:rPr>
          <w:rFonts w:ascii="Tahoma" w:hAnsi="Tahoma" w:cs="Tahoma"/>
          <w:color w:val="0070C0"/>
          <w:sz w:val="21"/>
          <w:szCs w:val="21"/>
          <w:lang w:eastAsia="zh-CN"/>
        </w:rPr>
      </w:pPr>
      <w:r>
        <w:rPr>
          <w:rFonts w:ascii="Tahoma" w:hAnsi="Tahoma" w:cs="Tahoma" w:hint="eastAsia"/>
          <w:color w:val="0070C0"/>
          <w:sz w:val="21"/>
          <w:szCs w:val="21"/>
          <w:lang w:eastAsia="zh-CN"/>
        </w:rPr>
        <w:t>加设</w:t>
      </w:r>
      <w:r>
        <w:rPr>
          <w:rFonts w:ascii="Tahoma" w:hAnsi="Tahoma" w:cs="Tahoma" w:hint="eastAsia"/>
          <w:color w:val="0070C0"/>
          <w:sz w:val="21"/>
          <w:szCs w:val="21"/>
          <w:lang w:eastAsia="zh-CN"/>
        </w:rPr>
        <w:t>GPS</w:t>
      </w:r>
      <w:r>
        <w:rPr>
          <w:rFonts w:ascii="Tahoma" w:hAnsi="Tahoma" w:cs="Tahoma" w:hint="eastAsia"/>
          <w:color w:val="0070C0"/>
          <w:sz w:val="21"/>
          <w:szCs w:val="21"/>
          <w:lang w:eastAsia="zh-CN"/>
        </w:rPr>
        <w:t>功能，执行人员进店前需进行</w:t>
      </w:r>
      <w:r>
        <w:rPr>
          <w:rFonts w:ascii="Tahoma" w:hAnsi="Tahoma" w:cs="Tahoma" w:hint="eastAsia"/>
          <w:color w:val="0070C0"/>
          <w:sz w:val="21"/>
          <w:szCs w:val="21"/>
          <w:lang w:eastAsia="zh-CN"/>
        </w:rPr>
        <w:t>GPS</w:t>
      </w:r>
      <w:r>
        <w:rPr>
          <w:rFonts w:ascii="Tahoma" w:hAnsi="Tahoma" w:cs="Tahoma" w:hint="eastAsia"/>
          <w:color w:val="0070C0"/>
          <w:sz w:val="21"/>
          <w:szCs w:val="21"/>
          <w:lang w:eastAsia="zh-CN"/>
        </w:rPr>
        <w:t>验证；</w:t>
      </w:r>
    </w:p>
    <w:p w:rsidR="00F171C1" w:rsidRDefault="00F171C1" w:rsidP="00421DA3">
      <w:pPr>
        <w:pStyle w:val="ab"/>
        <w:numPr>
          <w:ilvl w:val="0"/>
          <w:numId w:val="7"/>
        </w:numPr>
        <w:ind w:firstLineChars="0"/>
        <w:rPr>
          <w:rFonts w:ascii="Tahoma" w:hAnsi="Tahoma" w:cs="Tahoma"/>
          <w:color w:val="0070C0"/>
          <w:sz w:val="21"/>
          <w:szCs w:val="21"/>
          <w:lang w:eastAsia="zh-CN"/>
        </w:rPr>
      </w:pPr>
      <w:r>
        <w:rPr>
          <w:rFonts w:ascii="Tahoma" w:hAnsi="Tahoma" w:cs="Tahoma" w:hint="eastAsia"/>
          <w:color w:val="0070C0"/>
          <w:sz w:val="21"/>
          <w:szCs w:val="21"/>
          <w:lang w:eastAsia="zh-CN"/>
        </w:rPr>
        <w:t>设</w:t>
      </w:r>
      <w:r w:rsidR="004223B8">
        <w:rPr>
          <w:rFonts w:ascii="Tahoma" w:hAnsi="Tahoma" w:cs="Tahoma" w:hint="eastAsia"/>
          <w:color w:val="0070C0"/>
          <w:sz w:val="21"/>
          <w:szCs w:val="21"/>
          <w:lang w:eastAsia="zh-CN"/>
        </w:rPr>
        <w:t>定</w:t>
      </w:r>
      <w:r>
        <w:rPr>
          <w:rFonts w:ascii="Tahoma" w:hAnsi="Tahoma" w:cs="Tahoma" w:hint="eastAsia"/>
          <w:color w:val="0070C0"/>
          <w:sz w:val="21"/>
          <w:szCs w:val="21"/>
          <w:lang w:eastAsia="zh-CN"/>
        </w:rPr>
        <w:t>录入及修改规则，确保每个人员在系统中的操作</w:t>
      </w:r>
      <w:r w:rsidR="004223B8">
        <w:rPr>
          <w:rFonts w:ascii="Tahoma" w:hAnsi="Tahoma" w:cs="Tahoma" w:hint="eastAsia"/>
          <w:color w:val="0070C0"/>
          <w:sz w:val="21"/>
          <w:szCs w:val="21"/>
          <w:lang w:eastAsia="zh-CN"/>
        </w:rPr>
        <w:t>都</w:t>
      </w:r>
      <w:r>
        <w:rPr>
          <w:rFonts w:ascii="Tahoma" w:hAnsi="Tahoma" w:cs="Tahoma" w:hint="eastAsia"/>
          <w:color w:val="0070C0"/>
          <w:sz w:val="21"/>
          <w:szCs w:val="21"/>
          <w:lang w:eastAsia="zh-CN"/>
        </w:rPr>
        <w:t>被如实</w:t>
      </w:r>
      <w:r w:rsidR="004223B8">
        <w:rPr>
          <w:rFonts w:ascii="Tahoma" w:hAnsi="Tahoma" w:cs="Tahoma" w:hint="eastAsia"/>
          <w:color w:val="0070C0"/>
          <w:sz w:val="21"/>
          <w:szCs w:val="21"/>
          <w:lang w:eastAsia="zh-CN"/>
        </w:rPr>
        <w:t>详细</w:t>
      </w:r>
      <w:r>
        <w:rPr>
          <w:rFonts w:ascii="Tahoma" w:hAnsi="Tahoma" w:cs="Tahoma" w:hint="eastAsia"/>
          <w:color w:val="0070C0"/>
          <w:sz w:val="21"/>
          <w:szCs w:val="21"/>
          <w:lang w:eastAsia="zh-CN"/>
        </w:rPr>
        <w:t>记录；</w:t>
      </w:r>
    </w:p>
    <w:p w:rsidR="006D7FB8" w:rsidRDefault="006D7FB8" w:rsidP="00421DA3">
      <w:pPr>
        <w:pStyle w:val="ab"/>
        <w:numPr>
          <w:ilvl w:val="0"/>
          <w:numId w:val="7"/>
        </w:numPr>
        <w:ind w:firstLineChars="0"/>
        <w:rPr>
          <w:rFonts w:ascii="Tahoma" w:hAnsi="Tahoma" w:cs="Tahoma"/>
          <w:color w:val="0070C0"/>
          <w:sz w:val="21"/>
          <w:szCs w:val="21"/>
          <w:lang w:eastAsia="zh-CN"/>
        </w:rPr>
      </w:pPr>
      <w:r>
        <w:rPr>
          <w:rFonts w:ascii="Tahoma" w:hAnsi="Tahoma" w:cs="Tahoma" w:hint="eastAsia"/>
          <w:color w:val="0070C0"/>
          <w:sz w:val="21"/>
          <w:szCs w:val="21"/>
          <w:lang w:eastAsia="zh-CN"/>
        </w:rPr>
        <w:t>平台容量足够大，可承载大量视频图片；</w:t>
      </w:r>
    </w:p>
    <w:p w:rsidR="006D7FB8" w:rsidRDefault="006D7FB8" w:rsidP="00421DA3">
      <w:pPr>
        <w:pStyle w:val="ab"/>
        <w:numPr>
          <w:ilvl w:val="0"/>
          <w:numId w:val="7"/>
        </w:numPr>
        <w:ind w:firstLineChars="0"/>
        <w:rPr>
          <w:rFonts w:ascii="Tahoma" w:hAnsi="Tahoma" w:cs="Tahoma"/>
          <w:color w:val="0070C0"/>
          <w:sz w:val="21"/>
          <w:szCs w:val="21"/>
          <w:lang w:eastAsia="zh-CN"/>
        </w:rPr>
      </w:pPr>
      <w:r>
        <w:rPr>
          <w:rFonts w:ascii="Tahoma" w:hAnsi="Tahoma" w:cs="Tahoma" w:hint="eastAsia"/>
          <w:color w:val="0070C0"/>
          <w:sz w:val="21"/>
          <w:szCs w:val="21"/>
          <w:lang w:eastAsia="zh-CN"/>
        </w:rPr>
        <w:t>视频、图片与问卷同一页面显示，便于后期</w:t>
      </w:r>
      <w:r>
        <w:rPr>
          <w:rFonts w:ascii="Tahoma" w:hAnsi="Tahoma" w:cs="Tahoma" w:hint="eastAsia"/>
          <w:color w:val="0070C0"/>
          <w:sz w:val="21"/>
          <w:szCs w:val="21"/>
          <w:lang w:eastAsia="zh-CN"/>
        </w:rPr>
        <w:t>QC</w:t>
      </w:r>
      <w:r>
        <w:rPr>
          <w:rFonts w:ascii="Tahoma" w:hAnsi="Tahoma" w:cs="Tahoma" w:hint="eastAsia"/>
          <w:color w:val="0070C0"/>
          <w:sz w:val="21"/>
          <w:szCs w:val="21"/>
          <w:lang w:eastAsia="zh-CN"/>
        </w:rPr>
        <w:t>；</w:t>
      </w:r>
    </w:p>
    <w:p w:rsidR="006D7FB8" w:rsidRPr="00421DA3" w:rsidRDefault="006D7FB8" w:rsidP="00421DA3">
      <w:pPr>
        <w:pStyle w:val="ab"/>
        <w:numPr>
          <w:ilvl w:val="0"/>
          <w:numId w:val="7"/>
        </w:numPr>
        <w:ind w:firstLineChars="0"/>
        <w:rPr>
          <w:rFonts w:ascii="Tahoma" w:hAnsi="Tahoma" w:cs="Tahoma"/>
          <w:color w:val="0070C0"/>
          <w:sz w:val="21"/>
          <w:szCs w:val="21"/>
          <w:lang w:eastAsia="zh-CN"/>
        </w:rPr>
      </w:pPr>
      <w:r>
        <w:rPr>
          <w:rFonts w:ascii="Tahoma" w:hAnsi="Tahoma" w:cs="Tahoma" w:hint="eastAsia"/>
          <w:color w:val="0070C0"/>
          <w:sz w:val="21"/>
          <w:szCs w:val="21"/>
          <w:lang w:eastAsia="zh-CN"/>
        </w:rPr>
        <w:t>对于工作计划落实情况通过进度条一揽无余。</w:t>
      </w:r>
    </w:p>
    <w:p w:rsidR="00421DA3" w:rsidRPr="00421DA3" w:rsidRDefault="00421DA3" w:rsidP="006C418A">
      <w:pPr>
        <w:rPr>
          <w:rFonts w:ascii="Tahoma" w:hAnsi="Tahoma" w:cs="Tahoma"/>
          <w:sz w:val="21"/>
          <w:szCs w:val="21"/>
          <w:lang w:eastAsia="zh-CN"/>
        </w:rPr>
      </w:pPr>
    </w:p>
    <w:p w:rsidR="006C418A" w:rsidRPr="000A6BFB" w:rsidRDefault="000A6BFB" w:rsidP="006C418A">
      <w:pPr>
        <w:rPr>
          <w:rFonts w:ascii="Tahoma" w:hAnsi="Tahoma" w:cs="Tahoma"/>
          <w:sz w:val="24"/>
          <w:lang w:eastAsia="zh-CN"/>
        </w:rPr>
      </w:pPr>
      <w:r w:rsidRPr="000A6BFB">
        <w:rPr>
          <w:rFonts w:ascii="Tahoma" w:hAnsi="Tahoma" w:cs="Tahoma" w:hint="eastAsia"/>
          <w:sz w:val="24"/>
          <w:lang w:eastAsia="zh-CN"/>
        </w:rPr>
        <w:t>2-3</w:t>
      </w:r>
      <w:r>
        <w:rPr>
          <w:rFonts w:ascii="Tahoma" w:hAnsi="Tahoma" w:cs="Tahoma" w:hint="eastAsia"/>
          <w:sz w:val="24"/>
          <w:lang w:eastAsia="zh-CN"/>
        </w:rPr>
        <w:t xml:space="preserve"> </w:t>
      </w:r>
      <w:r>
        <w:rPr>
          <w:rFonts w:ascii="Tahoma" w:hAnsi="Tahoma" w:cs="Tahoma" w:hint="eastAsia"/>
          <w:sz w:val="24"/>
          <w:lang w:eastAsia="zh-CN"/>
        </w:rPr>
        <w:t>复核检验：</w:t>
      </w:r>
    </w:p>
    <w:p w:rsidR="006C418A" w:rsidRPr="006C418A" w:rsidRDefault="00C14D4E" w:rsidP="006C418A">
      <w:pPr>
        <w:rPr>
          <w:rFonts w:ascii="Tahoma" w:hAnsi="Tahoma" w:cs="Tahoma"/>
          <w:sz w:val="21"/>
          <w:szCs w:val="21"/>
          <w:lang w:eastAsia="zh-CN"/>
        </w:rPr>
      </w:pPr>
      <w:r w:rsidRPr="00710346">
        <w:rPr>
          <w:rFonts w:ascii="Tahoma" w:hAnsi="Tahoma" w:cs="Tahoma"/>
          <w:noProof/>
          <w:sz w:val="10"/>
          <w:szCs w:val="21"/>
          <w:lang w:val="en-US" w:eastAsia="zh-CN"/>
        </w:rPr>
        <w:drawing>
          <wp:inline distT="0" distB="0" distL="0" distR="0" wp14:anchorId="6B1ED04F" wp14:editId="182A627C">
            <wp:extent cx="5353050" cy="2508250"/>
            <wp:effectExtent l="38100" t="0" r="19050" b="0"/>
            <wp:docPr id="8" name="图示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</wp:inline>
        </w:drawing>
      </w:r>
    </w:p>
    <w:p w:rsidR="006D7FB8" w:rsidRDefault="006D7FB8" w:rsidP="00710346">
      <w:pPr>
        <w:rPr>
          <w:rFonts w:ascii="Tahoma" w:hAnsi="Tahoma" w:cs="Tahoma"/>
          <w:sz w:val="24"/>
          <w:lang w:eastAsia="zh-CN"/>
        </w:rPr>
      </w:pPr>
    </w:p>
    <w:p w:rsidR="006D7FB8" w:rsidRPr="00421DA3" w:rsidRDefault="006D7FB8" w:rsidP="006D7FB8">
      <w:pPr>
        <w:pStyle w:val="ab"/>
        <w:numPr>
          <w:ilvl w:val="0"/>
          <w:numId w:val="8"/>
        </w:numPr>
        <w:ind w:firstLineChars="0"/>
        <w:rPr>
          <w:rFonts w:ascii="Tahoma" w:hAnsi="Tahoma" w:cs="Tahoma"/>
          <w:color w:val="0070C0"/>
          <w:sz w:val="21"/>
          <w:szCs w:val="21"/>
          <w:lang w:eastAsia="zh-CN"/>
        </w:rPr>
      </w:pPr>
      <w:r w:rsidRPr="00421DA3">
        <w:rPr>
          <w:rFonts w:ascii="Tahoma" w:hAnsi="Tahoma" w:cs="Tahoma" w:hint="eastAsia"/>
          <w:color w:val="0070C0"/>
          <w:sz w:val="21"/>
          <w:szCs w:val="21"/>
          <w:lang w:eastAsia="zh-CN"/>
        </w:rPr>
        <w:t>此模块功能的逻辑诉求：</w:t>
      </w:r>
    </w:p>
    <w:p w:rsidR="0021585B" w:rsidRDefault="0021585B" w:rsidP="0021585B">
      <w:pPr>
        <w:pStyle w:val="ab"/>
        <w:numPr>
          <w:ilvl w:val="0"/>
          <w:numId w:val="7"/>
        </w:numPr>
        <w:ind w:firstLineChars="0"/>
        <w:rPr>
          <w:rFonts w:ascii="Tahoma" w:hAnsi="Tahoma" w:cs="Tahoma"/>
          <w:color w:val="0070C0"/>
          <w:sz w:val="21"/>
          <w:szCs w:val="21"/>
          <w:lang w:eastAsia="zh-CN"/>
        </w:rPr>
      </w:pPr>
      <w:r>
        <w:rPr>
          <w:rFonts w:ascii="Tahoma" w:hAnsi="Tahoma" w:cs="Tahoma" w:hint="eastAsia"/>
          <w:color w:val="0070C0"/>
          <w:sz w:val="21"/>
          <w:szCs w:val="21"/>
          <w:lang w:eastAsia="zh-CN"/>
        </w:rPr>
        <w:t>视项目需要设置</w:t>
      </w:r>
      <w:r>
        <w:rPr>
          <w:rFonts w:ascii="Tahoma" w:hAnsi="Tahoma" w:cs="Tahoma" w:hint="eastAsia"/>
          <w:color w:val="0070C0"/>
          <w:sz w:val="21"/>
          <w:szCs w:val="21"/>
          <w:lang w:eastAsia="zh-CN"/>
        </w:rPr>
        <w:t>QC</w:t>
      </w:r>
      <w:r>
        <w:rPr>
          <w:rFonts w:ascii="Tahoma" w:hAnsi="Tahoma" w:cs="Tahoma" w:hint="eastAsia"/>
          <w:color w:val="0070C0"/>
          <w:sz w:val="21"/>
          <w:szCs w:val="21"/>
          <w:lang w:eastAsia="zh-CN"/>
        </w:rPr>
        <w:t>级别，一般为四级，执行、总控、</w:t>
      </w:r>
      <w:r>
        <w:rPr>
          <w:rFonts w:ascii="Tahoma" w:hAnsi="Tahoma" w:cs="Tahoma" w:hint="eastAsia"/>
          <w:color w:val="0070C0"/>
          <w:sz w:val="21"/>
          <w:szCs w:val="21"/>
          <w:lang w:eastAsia="zh-CN"/>
        </w:rPr>
        <w:t>QC</w:t>
      </w:r>
      <w:r w:rsidR="00A91E4B">
        <w:rPr>
          <w:rFonts w:ascii="Tahoma" w:hAnsi="Tahoma" w:cs="Tahoma" w:hint="eastAsia"/>
          <w:color w:val="0070C0"/>
          <w:sz w:val="21"/>
          <w:szCs w:val="21"/>
          <w:lang w:eastAsia="zh-CN"/>
        </w:rPr>
        <w:t>&amp;</w:t>
      </w:r>
      <w:r w:rsidR="00A91E4B">
        <w:rPr>
          <w:rFonts w:ascii="Tahoma" w:hAnsi="Tahoma" w:cs="Tahoma" w:hint="eastAsia"/>
          <w:color w:val="0070C0"/>
          <w:sz w:val="21"/>
          <w:szCs w:val="21"/>
          <w:lang w:eastAsia="zh-CN"/>
        </w:rPr>
        <w:t>研究</w:t>
      </w:r>
      <w:r>
        <w:rPr>
          <w:rFonts w:ascii="Tahoma" w:hAnsi="Tahoma" w:cs="Tahoma" w:hint="eastAsia"/>
          <w:color w:val="0070C0"/>
          <w:sz w:val="21"/>
          <w:szCs w:val="21"/>
          <w:lang w:eastAsia="zh-CN"/>
        </w:rPr>
        <w:t>级、客户；</w:t>
      </w:r>
    </w:p>
    <w:p w:rsidR="00A91E4B" w:rsidRDefault="00A91E4B" w:rsidP="0021585B">
      <w:pPr>
        <w:pStyle w:val="ab"/>
        <w:numPr>
          <w:ilvl w:val="0"/>
          <w:numId w:val="7"/>
        </w:numPr>
        <w:ind w:firstLineChars="0"/>
        <w:rPr>
          <w:rFonts w:ascii="Tahoma" w:hAnsi="Tahoma" w:cs="Tahoma"/>
          <w:color w:val="0070C0"/>
          <w:sz w:val="21"/>
          <w:szCs w:val="21"/>
          <w:lang w:eastAsia="zh-CN"/>
        </w:rPr>
      </w:pPr>
      <w:r>
        <w:rPr>
          <w:rFonts w:ascii="Tahoma" w:hAnsi="Tahoma" w:cs="Tahoma" w:hint="eastAsia"/>
          <w:color w:val="0070C0"/>
          <w:sz w:val="21"/>
          <w:szCs w:val="21"/>
          <w:lang w:eastAsia="zh-CN"/>
        </w:rPr>
        <w:t>所有数据需经前一级别人员审核后方可提交下一环节；</w:t>
      </w:r>
    </w:p>
    <w:p w:rsidR="00A91E4B" w:rsidRPr="00421DA3" w:rsidRDefault="00A91E4B" w:rsidP="0021585B">
      <w:pPr>
        <w:pStyle w:val="ab"/>
        <w:numPr>
          <w:ilvl w:val="0"/>
          <w:numId w:val="7"/>
        </w:numPr>
        <w:ind w:firstLineChars="0"/>
        <w:rPr>
          <w:rFonts w:ascii="Tahoma" w:hAnsi="Tahoma" w:cs="Tahoma"/>
          <w:color w:val="0070C0"/>
          <w:sz w:val="21"/>
          <w:szCs w:val="21"/>
          <w:lang w:eastAsia="zh-CN"/>
        </w:rPr>
      </w:pPr>
      <w:r>
        <w:rPr>
          <w:rFonts w:ascii="Tahoma" w:hAnsi="Tahoma" w:cs="Tahoma" w:hint="eastAsia"/>
          <w:color w:val="0070C0"/>
          <w:sz w:val="21"/>
          <w:szCs w:val="21"/>
          <w:lang w:eastAsia="zh-CN"/>
        </w:rPr>
        <w:t>所有数据需经过</w:t>
      </w:r>
      <w:r>
        <w:rPr>
          <w:rFonts w:ascii="Tahoma" w:hAnsi="Tahoma" w:cs="Tahoma" w:hint="eastAsia"/>
          <w:color w:val="0070C0"/>
          <w:sz w:val="21"/>
          <w:szCs w:val="21"/>
          <w:lang w:eastAsia="zh-CN"/>
        </w:rPr>
        <w:t>QC</w:t>
      </w:r>
      <w:r>
        <w:rPr>
          <w:rFonts w:ascii="Tahoma" w:hAnsi="Tahoma" w:cs="Tahoma" w:hint="eastAsia"/>
          <w:color w:val="0070C0"/>
          <w:sz w:val="21"/>
          <w:szCs w:val="21"/>
          <w:lang w:eastAsia="zh-CN"/>
        </w:rPr>
        <w:t>级别的审核后，方可视为样本成功；</w:t>
      </w:r>
    </w:p>
    <w:p w:rsidR="006D7FB8" w:rsidRDefault="006D7FB8" w:rsidP="006D7FB8">
      <w:pPr>
        <w:pStyle w:val="ab"/>
        <w:numPr>
          <w:ilvl w:val="0"/>
          <w:numId w:val="7"/>
        </w:numPr>
        <w:ind w:firstLineChars="0"/>
        <w:rPr>
          <w:rFonts w:ascii="Tahoma" w:hAnsi="Tahoma" w:cs="Tahoma"/>
          <w:color w:val="0070C0"/>
          <w:sz w:val="21"/>
          <w:szCs w:val="21"/>
          <w:lang w:eastAsia="zh-CN"/>
        </w:rPr>
      </w:pPr>
      <w:r>
        <w:rPr>
          <w:rFonts w:ascii="Tahoma" w:hAnsi="Tahoma" w:cs="Tahoma" w:hint="eastAsia"/>
          <w:color w:val="0070C0"/>
          <w:sz w:val="21"/>
          <w:szCs w:val="21"/>
          <w:lang w:eastAsia="zh-CN"/>
        </w:rPr>
        <w:t>需记录</w:t>
      </w:r>
      <w:r w:rsidR="0021585B">
        <w:rPr>
          <w:rFonts w:ascii="Tahoma" w:hAnsi="Tahoma" w:cs="Tahoma" w:hint="eastAsia"/>
          <w:color w:val="0070C0"/>
          <w:sz w:val="21"/>
          <w:szCs w:val="21"/>
          <w:lang w:eastAsia="zh-CN"/>
        </w:rPr>
        <w:t>各级</w:t>
      </w:r>
      <w:r>
        <w:rPr>
          <w:rFonts w:ascii="Tahoma" w:hAnsi="Tahoma" w:cs="Tahoma" w:hint="eastAsia"/>
          <w:color w:val="0070C0"/>
          <w:sz w:val="21"/>
          <w:szCs w:val="21"/>
          <w:lang w:eastAsia="zh-CN"/>
        </w:rPr>
        <w:t>人员审核问卷时间、是否修改数据结果、是否上</w:t>
      </w:r>
      <w:proofErr w:type="gramStart"/>
      <w:r>
        <w:rPr>
          <w:rFonts w:ascii="Tahoma" w:hAnsi="Tahoma" w:cs="Tahoma" w:hint="eastAsia"/>
          <w:color w:val="0070C0"/>
          <w:sz w:val="21"/>
          <w:szCs w:val="21"/>
          <w:lang w:eastAsia="zh-CN"/>
        </w:rPr>
        <w:t>传修改</w:t>
      </w:r>
      <w:proofErr w:type="gramEnd"/>
      <w:r>
        <w:rPr>
          <w:rFonts w:ascii="Tahoma" w:hAnsi="Tahoma" w:cs="Tahoma" w:hint="eastAsia"/>
          <w:color w:val="0070C0"/>
          <w:sz w:val="21"/>
          <w:szCs w:val="21"/>
          <w:lang w:eastAsia="zh-CN"/>
        </w:rPr>
        <w:t>证据；</w:t>
      </w:r>
    </w:p>
    <w:p w:rsidR="006D7FB8" w:rsidRPr="00421DA3" w:rsidRDefault="006D7FB8" w:rsidP="006D7FB8">
      <w:pPr>
        <w:pStyle w:val="ab"/>
        <w:numPr>
          <w:ilvl w:val="0"/>
          <w:numId w:val="7"/>
        </w:numPr>
        <w:ind w:firstLineChars="0"/>
        <w:rPr>
          <w:rFonts w:ascii="Tahoma" w:hAnsi="Tahoma" w:cs="Tahoma"/>
          <w:color w:val="0070C0"/>
          <w:sz w:val="21"/>
          <w:szCs w:val="21"/>
          <w:lang w:eastAsia="zh-CN"/>
        </w:rPr>
      </w:pPr>
      <w:r>
        <w:rPr>
          <w:rFonts w:ascii="Tahoma" w:hAnsi="Tahoma" w:cs="Tahoma" w:hint="eastAsia"/>
          <w:color w:val="0070C0"/>
          <w:sz w:val="21"/>
          <w:szCs w:val="21"/>
          <w:lang w:eastAsia="zh-CN"/>
        </w:rPr>
        <w:t>记录</w:t>
      </w:r>
      <w:r>
        <w:rPr>
          <w:rFonts w:ascii="Tahoma" w:hAnsi="Tahoma" w:cs="Tahoma" w:hint="eastAsia"/>
          <w:color w:val="0070C0"/>
          <w:sz w:val="21"/>
          <w:szCs w:val="21"/>
          <w:lang w:eastAsia="zh-CN"/>
        </w:rPr>
        <w:t>QC</w:t>
      </w:r>
      <w:r>
        <w:rPr>
          <w:rFonts w:ascii="Tahoma" w:hAnsi="Tahoma" w:cs="Tahoma" w:hint="eastAsia"/>
          <w:color w:val="0070C0"/>
          <w:sz w:val="21"/>
          <w:szCs w:val="21"/>
          <w:lang w:eastAsia="zh-CN"/>
        </w:rPr>
        <w:t>审核与客户申诉成功样本所反映出的访问员及</w:t>
      </w:r>
      <w:r>
        <w:rPr>
          <w:rFonts w:ascii="Tahoma" w:hAnsi="Tahoma" w:cs="Tahoma" w:hint="eastAsia"/>
          <w:color w:val="0070C0"/>
          <w:sz w:val="21"/>
          <w:szCs w:val="21"/>
          <w:lang w:eastAsia="zh-CN"/>
        </w:rPr>
        <w:t>QC</w:t>
      </w:r>
      <w:r>
        <w:rPr>
          <w:rFonts w:ascii="Tahoma" w:hAnsi="Tahoma" w:cs="Tahoma" w:hint="eastAsia"/>
          <w:color w:val="0070C0"/>
          <w:sz w:val="21"/>
          <w:szCs w:val="21"/>
          <w:lang w:eastAsia="zh-CN"/>
        </w:rPr>
        <w:t>员工作质量并量化；</w:t>
      </w:r>
    </w:p>
    <w:p w:rsidR="006D7FB8" w:rsidRPr="00421DA3" w:rsidRDefault="006D7FB8" w:rsidP="006D7FB8">
      <w:pPr>
        <w:pStyle w:val="ab"/>
        <w:numPr>
          <w:ilvl w:val="0"/>
          <w:numId w:val="7"/>
        </w:numPr>
        <w:ind w:firstLineChars="0"/>
        <w:rPr>
          <w:rFonts w:ascii="Tahoma" w:hAnsi="Tahoma" w:cs="Tahoma"/>
          <w:color w:val="0070C0"/>
          <w:sz w:val="21"/>
          <w:szCs w:val="21"/>
          <w:lang w:eastAsia="zh-CN"/>
        </w:rPr>
      </w:pPr>
      <w:r>
        <w:rPr>
          <w:rFonts w:ascii="Tahoma" w:hAnsi="Tahoma" w:cs="Tahoma" w:hint="eastAsia"/>
          <w:color w:val="0070C0"/>
          <w:sz w:val="21"/>
          <w:szCs w:val="21"/>
          <w:lang w:eastAsia="zh-CN"/>
        </w:rPr>
        <w:t>店面成绩得分</w:t>
      </w:r>
      <w:proofErr w:type="gramStart"/>
      <w:r>
        <w:rPr>
          <w:rFonts w:ascii="Tahoma" w:hAnsi="Tahoma" w:cs="Tahoma" w:hint="eastAsia"/>
          <w:color w:val="0070C0"/>
          <w:sz w:val="21"/>
          <w:szCs w:val="21"/>
          <w:lang w:eastAsia="zh-CN"/>
        </w:rPr>
        <w:t>随</w:t>
      </w:r>
      <w:r w:rsidR="0021585B">
        <w:rPr>
          <w:rFonts w:ascii="Tahoma" w:hAnsi="Tahoma" w:cs="Tahoma" w:hint="eastAsia"/>
          <w:color w:val="0070C0"/>
          <w:sz w:val="21"/>
          <w:szCs w:val="21"/>
          <w:lang w:eastAsia="zh-CN"/>
        </w:rPr>
        <w:t>各级</w:t>
      </w:r>
      <w:proofErr w:type="gramEnd"/>
      <w:r w:rsidR="0021585B">
        <w:rPr>
          <w:rFonts w:ascii="Tahoma" w:hAnsi="Tahoma" w:cs="Tahoma" w:hint="eastAsia"/>
          <w:color w:val="0070C0"/>
          <w:sz w:val="21"/>
          <w:szCs w:val="21"/>
          <w:lang w:eastAsia="zh-CN"/>
        </w:rPr>
        <w:t>审核结果</w:t>
      </w:r>
      <w:r>
        <w:rPr>
          <w:rFonts w:ascii="Tahoma" w:hAnsi="Tahoma" w:cs="Tahoma" w:hint="eastAsia"/>
          <w:color w:val="0070C0"/>
          <w:sz w:val="21"/>
          <w:szCs w:val="21"/>
          <w:lang w:eastAsia="zh-CN"/>
        </w:rPr>
        <w:t>自动更新。</w:t>
      </w:r>
    </w:p>
    <w:p w:rsidR="006D7FB8" w:rsidRPr="0021585B" w:rsidRDefault="006D7FB8" w:rsidP="00710346">
      <w:pPr>
        <w:rPr>
          <w:rFonts w:ascii="Tahoma" w:hAnsi="Tahoma" w:cs="Tahoma"/>
          <w:sz w:val="24"/>
          <w:lang w:eastAsia="zh-CN"/>
        </w:rPr>
      </w:pPr>
    </w:p>
    <w:p w:rsidR="00710346" w:rsidRDefault="00710346" w:rsidP="00710346">
      <w:pPr>
        <w:rPr>
          <w:rFonts w:ascii="Tahoma" w:hAnsi="Tahoma" w:cs="Tahoma"/>
          <w:sz w:val="24"/>
          <w:lang w:eastAsia="zh-CN"/>
        </w:rPr>
      </w:pPr>
      <w:r w:rsidRPr="000A6BFB">
        <w:rPr>
          <w:rFonts w:ascii="Tahoma" w:hAnsi="Tahoma" w:cs="Tahoma" w:hint="eastAsia"/>
          <w:sz w:val="24"/>
          <w:lang w:eastAsia="zh-CN"/>
        </w:rPr>
        <w:t>2-3</w:t>
      </w:r>
      <w:r>
        <w:rPr>
          <w:rFonts w:ascii="Tahoma" w:hAnsi="Tahoma" w:cs="Tahoma" w:hint="eastAsia"/>
          <w:sz w:val="24"/>
          <w:lang w:eastAsia="zh-CN"/>
        </w:rPr>
        <w:t xml:space="preserve"> </w:t>
      </w:r>
      <w:r>
        <w:rPr>
          <w:rFonts w:ascii="Tahoma" w:hAnsi="Tahoma" w:cs="Tahoma" w:hint="eastAsia"/>
          <w:sz w:val="24"/>
          <w:lang w:eastAsia="zh-CN"/>
        </w:rPr>
        <w:t>数据报表</w:t>
      </w:r>
    </w:p>
    <w:p w:rsidR="00A34F1A" w:rsidRPr="000A6BFB" w:rsidRDefault="00A34F1A" w:rsidP="00710346">
      <w:pPr>
        <w:rPr>
          <w:rFonts w:ascii="Tahoma" w:hAnsi="Tahoma" w:cs="Tahoma"/>
          <w:sz w:val="24"/>
          <w:lang w:eastAsia="zh-CN"/>
        </w:rPr>
      </w:pPr>
    </w:p>
    <w:p w:rsidR="00F432B1" w:rsidRPr="00A34F1A" w:rsidRDefault="00A34F1A" w:rsidP="00A34F1A">
      <w:pPr>
        <w:spacing w:line="240" w:lineRule="auto"/>
        <w:ind w:left="720"/>
        <w:rPr>
          <w:rFonts w:ascii="宋体" w:hAnsi="宋体" w:cs="宋体"/>
          <w:sz w:val="21"/>
          <w:szCs w:val="21"/>
          <w:lang w:val="en-US" w:eastAsia="zh-CN"/>
        </w:rPr>
      </w:pPr>
      <w:r w:rsidRPr="00A34F1A">
        <w:rPr>
          <w:noProof/>
          <w:sz w:val="21"/>
          <w:szCs w:val="21"/>
          <w:lang w:val="en-US"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64A15E" wp14:editId="568F6292">
                <wp:simplePos x="0" y="0"/>
                <wp:positionH relativeFrom="column">
                  <wp:posOffset>39370</wp:posOffset>
                </wp:positionH>
                <wp:positionV relativeFrom="paragraph">
                  <wp:posOffset>34925</wp:posOffset>
                </wp:positionV>
                <wp:extent cx="191135" cy="191135"/>
                <wp:effectExtent l="0" t="0" r="18415" b="1841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35" cy="191135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hueOff val="0"/>
                            <a:satOff val="0"/>
                            <a:lumOff val="0"/>
                            <a:alphaOff val="0"/>
                          </a:sysClr>
                        </a:solidFill>
                        <a:ln w="25400" cap="flat" cmpd="sng" algn="ctr">
                          <a:solidFill>
                            <a:srgbClr val="4F81BD">
                              <a:hueOff val="0"/>
                              <a:satOff val="0"/>
                              <a:lumOff val="0"/>
                              <a:alphaOff val="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矩形 10" o:spid="_x0000_s1026" style="position:absolute;left:0;text-align:left;margin-left:3.1pt;margin-top:2.75pt;width:15.05pt;height:15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" strokecolor="#4f81bd" strokeweight="2pt"/>
            </w:pict>
          </mc:Fallback>
        </mc:AlternateContent>
      </w:r>
      <w:r w:rsidR="00847AD2" w:rsidRPr="00A34F1A">
        <w:rPr>
          <w:noProof/>
          <w:sz w:val="21"/>
          <w:szCs w:val="21"/>
          <w:lang w:val="en-US" w:eastAsia="zh-CN"/>
        </w:rPr>
        <w:drawing>
          <wp:anchor distT="0" distB="0" distL="114300" distR="114300" simplePos="0" relativeHeight="251658240" behindDoc="0" locked="0" layoutInCell="1" allowOverlap="1" wp14:anchorId="55C5698F" wp14:editId="116F69B8">
            <wp:simplePos x="0" y="0"/>
            <wp:positionH relativeFrom="column">
              <wp:posOffset>6123305</wp:posOffset>
            </wp:positionH>
            <wp:positionV relativeFrom="paragraph">
              <wp:posOffset>9703435</wp:posOffset>
            </wp:positionV>
            <wp:extent cx="856615" cy="610235"/>
            <wp:effectExtent l="0" t="0" r="635" b="0"/>
            <wp:wrapNone/>
            <wp:docPr id="3" name="图片 3" descr="ISO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SO-0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615" cy="61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32B1" w:rsidRPr="00A34F1A">
        <w:rPr>
          <w:rFonts w:ascii="Calibri" w:hAnsi="宋体" w:cs="+mn-cs" w:hint="eastAsia"/>
          <w:color w:val="000000"/>
          <w:sz w:val="21"/>
          <w:szCs w:val="21"/>
          <w:lang w:val="en-US" w:eastAsia="zh-CN"/>
        </w:rPr>
        <w:t>形成项目数据</w:t>
      </w:r>
      <w:r w:rsidR="00F432B1" w:rsidRPr="00A34F1A">
        <w:rPr>
          <w:rFonts w:ascii="Calibri" w:hAnsi="Calibri" w:cs="+mn-cs"/>
          <w:color w:val="000000"/>
          <w:sz w:val="21"/>
          <w:szCs w:val="21"/>
          <w:lang w:val="en-US" w:eastAsia="zh-CN"/>
        </w:rPr>
        <w:t>EXCEL</w:t>
      </w:r>
      <w:r w:rsidR="00F432B1" w:rsidRPr="00A34F1A">
        <w:rPr>
          <w:rFonts w:ascii="Calibri" w:hAnsi="宋体" w:cs="+mn-cs" w:hint="eastAsia"/>
          <w:color w:val="000000"/>
          <w:sz w:val="21"/>
          <w:szCs w:val="21"/>
          <w:lang w:val="en-US" w:eastAsia="zh-CN"/>
        </w:rPr>
        <w:t>、</w:t>
      </w:r>
      <w:r w:rsidR="00F432B1" w:rsidRPr="00A34F1A">
        <w:rPr>
          <w:rFonts w:ascii="Calibri" w:hAnsi="Calibri" w:cs="+mn-cs"/>
          <w:color w:val="000000"/>
          <w:sz w:val="21"/>
          <w:szCs w:val="21"/>
          <w:lang w:val="en-US" w:eastAsia="zh-CN"/>
        </w:rPr>
        <w:t>SPSS</w:t>
      </w:r>
      <w:r w:rsidR="00F432B1" w:rsidRPr="00A34F1A">
        <w:rPr>
          <w:rFonts w:ascii="Calibri" w:hAnsi="宋体" w:cs="+mn-cs" w:hint="eastAsia"/>
          <w:color w:val="000000"/>
          <w:sz w:val="21"/>
          <w:szCs w:val="21"/>
          <w:lang w:val="en-US" w:eastAsia="zh-CN"/>
        </w:rPr>
        <w:t>表、各种图形、</w:t>
      </w:r>
      <w:r w:rsidR="00F432B1" w:rsidRPr="00A34F1A">
        <w:rPr>
          <w:rFonts w:ascii="Calibri" w:hAnsi="Calibri" w:cs="+mn-cs"/>
          <w:color w:val="000000"/>
          <w:sz w:val="21"/>
          <w:szCs w:val="21"/>
          <w:lang w:val="en-US" w:eastAsia="zh-CN"/>
        </w:rPr>
        <w:t>PPT</w:t>
      </w:r>
      <w:r w:rsidR="00F432B1" w:rsidRPr="00A34F1A">
        <w:rPr>
          <w:rFonts w:ascii="Calibri" w:hAnsi="宋体" w:cs="+mn-cs" w:hint="eastAsia"/>
          <w:color w:val="000000"/>
          <w:sz w:val="21"/>
          <w:szCs w:val="21"/>
          <w:lang w:val="en-US" w:eastAsia="zh-CN"/>
        </w:rPr>
        <w:t>报告等</w:t>
      </w:r>
    </w:p>
    <w:p w:rsidR="00A34F1A" w:rsidRDefault="00A34F1A" w:rsidP="00A34F1A">
      <w:pPr>
        <w:spacing w:line="240" w:lineRule="auto"/>
        <w:ind w:left="720"/>
        <w:rPr>
          <w:rFonts w:ascii="Calibri" w:hAnsi="宋体" w:cs="+mn-cs"/>
          <w:color w:val="000000"/>
          <w:szCs w:val="20"/>
          <w:lang w:val="en-US" w:eastAsia="zh-CN"/>
        </w:rPr>
      </w:pPr>
    </w:p>
    <w:p w:rsidR="00A34F1A" w:rsidRDefault="00A34F1A" w:rsidP="00A34F1A">
      <w:pPr>
        <w:spacing w:line="240" w:lineRule="auto"/>
        <w:ind w:left="720"/>
        <w:rPr>
          <w:rFonts w:ascii="Calibri" w:hAnsi="宋体" w:cs="+mn-cs"/>
          <w:color w:val="000000"/>
          <w:sz w:val="21"/>
          <w:szCs w:val="20"/>
          <w:lang w:val="en-US" w:eastAsia="zh-CN"/>
        </w:rPr>
      </w:pPr>
      <w:r w:rsidRPr="00A34F1A">
        <w:rPr>
          <w:noProof/>
          <w:sz w:val="21"/>
          <w:lang w:val="en-US" w:eastAsia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1123F5" wp14:editId="559D533B">
                <wp:simplePos x="0" y="0"/>
                <wp:positionH relativeFrom="column">
                  <wp:posOffset>39370</wp:posOffset>
                </wp:positionH>
                <wp:positionV relativeFrom="paragraph">
                  <wp:posOffset>108585</wp:posOffset>
                </wp:positionV>
                <wp:extent cx="191135" cy="171450"/>
                <wp:effectExtent l="0" t="0" r="18415" b="1905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35" cy="17145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hueOff val="0"/>
                            <a:satOff val="0"/>
                            <a:lumOff val="0"/>
                            <a:alphaOff val="0"/>
                          </a:sysClr>
                        </a:solidFill>
                        <a:ln w="25400" cap="flat" cmpd="sng" algn="ctr">
                          <a:solidFill>
                            <a:srgbClr val="4F81BD">
                              <a:hueOff val="0"/>
                              <a:satOff val="0"/>
                              <a:lumOff val="0"/>
                              <a:alphaOff val="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" o:spid="_x0000_s1026" style="position:absolute;left:0;text-align:left;margin-left:3.1pt;margin-top:8.55pt;width:15.05pt;height:13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" strokecolor="#4f81bd" strokeweight="2pt"/>
            </w:pict>
          </mc:Fallback>
        </mc:AlternateContent>
      </w:r>
      <w:r w:rsidR="00F432B1" w:rsidRPr="00A34F1A">
        <w:rPr>
          <w:rFonts w:ascii="Calibri" w:hAnsi="宋体" w:cs="+mn-cs" w:hint="eastAsia"/>
          <w:color w:val="000000"/>
          <w:sz w:val="21"/>
          <w:szCs w:val="20"/>
          <w:lang w:val="en-US" w:eastAsia="zh-CN"/>
        </w:rPr>
        <w:t>完成人员评估表：根据</w:t>
      </w:r>
      <w:r w:rsidR="00F432B1" w:rsidRPr="00A34F1A">
        <w:rPr>
          <w:rFonts w:ascii="Calibri" w:hAnsi="Calibri" w:cs="+mn-cs"/>
          <w:color w:val="000000"/>
          <w:sz w:val="21"/>
          <w:szCs w:val="20"/>
          <w:lang w:val="en-US" w:eastAsia="zh-CN"/>
        </w:rPr>
        <w:t>QC</w:t>
      </w:r>
      <w:r w:rsidR="00F432B1" w:rsidRPr="00A34F1A">
        <w:rPr>
          <w:rFonts w:ascii="Calibri" w:hAnsi="宋体" w:cs="+mn-cs" w:hint="eastAsia"/>
          <w:color w:val="000000"/>
          <w:sz w:val="21"/>
          <w:szCs w:val="20"/>
          <w:lang w:val="en-US" w:eastAsia="zh-CN"/>
        </w:rPr>
        <w:t>检验</w:t>
      </w:r>
      <w:r w:rsidR="00F432B1" w:rsidRPr="00A34F1A">
        <w:rPr>
          <w:rFonts w:ascii="Calibri" w:hAnsi="Calibri" w:cs="+mn-cs"/>
          <w:color w:val="000000"/>
          <w:sz w:val="21"/>
          <w:szCs w:val="20"/>
          <w:lang w:val="en-US" w:eastAsia="zh-CN"/>
        </w:rPr>
        <w:t>&amp;</w:t>
      </w:r>
      <w:r w:rsidR="00F432B1" w:rsidRPr="00A34F1A">
        <w:rPr>
          <w:rFonts w:ascii="Calibri" w:hAnsi="宋体" w:cs="+mn-cs" w:hint="eastAsia"/>
          <w:color w:val="000000"/>
          <w:sz w:val="21"/>
          <w:szCs w:val="20"/>
          <w:lang w:val="en-US" w:eastAsia="zh-CN"/>
        </w:rPr>
        <w:t>客户申诉确认结果，形成执行人员、</w:t>
      </w:r>
      <w:r w:rsidR="00F432B1" w:rsidRPr="00A34F1A">
        <w:rPr>
          <w:rFonts w:ascii="Calibri" w:hAnsi="Calibri" w:cs="+mn-cs"/>
          <w:color w:val="000000"/>
          <w:sz w:val="21"/>
          <w:szCs w:val="20"/>
          <w:lang w:val="en-US" w:eastAsia="zh-CN"/>
        </w:rPr>
        <w:t>QC</w:t>
      </w:r>
      <w:r w:rsidR="00F432B1" w:rsidRPr="00A34F1A">
        <w:rPr>
          <w:rFonts w:ascii="Calibri" w:hAnsi="宋体" w:cs="+mn-cs" w:hint="eastAsia"/>
          <w:color w:val="000000"/>
          <w:sz w:val="21"/>
          <w:szCs w:val="20"/>
          <w:lang w:val="en-US" w:eastAsia="zh-CN"/>
        </w:rPr>
        <w:t>人员的质量评估表</w:t>
      </w:r>
    </w:p>
    <w:p w:rsidR="00A34F1A" w:rsidRPr="00A34F1A" w:rsidRDefault="00A34F1A" w:rsidP="00A34F1A">
      <w:pPr>
        <w:spacing w:line="240" w:lineRule="auto"/>
        <w:ind w:left="720"/>
        <w:rPr>
          <w:rFonts w:ascii="Calibri" w:hAnsi="宋体" w:cs="+mn-cs"/>
          <w:color w:val="000000"/>
          <w:sz w:val="21"/>
          <w:szCs w:val="20"/>
          <w:lang w:val="en-US" w:eastAsia="zh-CN"/>
        </w:rPr>
      </w:pP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03E0B2" wp14:editId="5FCFF483">
                <wp:simplePos x="0" y="0"/>
                <wp:positionH relativeFrom="column">
                  <wp:posOffset>58420</wp:posOffset>
                </wp:positionH>
                <wp:positionV relativeFrom="paragraph">
                  <wp:posOffset>187960</wp:posOffset>
                </wp:positionV>
                <wp:extent cx="191135" cy="191135"/>
                <wp:effectExtent l="0" t="0" r="18415" b="1841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35" cy="191135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hueOff val="0"/>
                            <a:satOff val="0"/>
                            <a:lumOff val="0"/>
                            <a:alphaOff val="0"/>
                          </a:sysClr>
                        </a:solidFill>
                        <a:ln w="25400" cap="flat" cmpd="sng" algn="ctr">
                          <a:solidFill>
                            <a:srgbClr val="4F81BD">
                              <a:hueOff val="0"/>
                              <a:satOff val="0"/>
                              <a:lumOff val="0"/>
                              <a:alphaOff val="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矩形 13" o:spid="_x0000_s1026" style="position:absolute;left:0;text-align:left;margin-left:4.6pt;margin-top:14.8pt;width:15.05pt;height:15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" strokecolor="#4f81bd" strokeweight="2pt"/>
            </w:pict>
          </mc:Fallback>
        </mc:AlternateContent>
      </w:r>
    </w:p>
    <w:p w:rsidR="00A34F1A" w:rsidRPr="00A34F1A" w:rsidRDefault="00A34F1A" w:rsidP="00A34F1A">
      <w:pPr>
        <w:pStyle w:val="ab"/>
        <w:spacing w:line="240" w:lineRule="auto"/>
        <w:ind w:leftChars="213" w:left="426" w:firstLineChars="150" w:firstLine="300"/>
        <w:rPr>
          <w:rFonts w:ascii="Calibri" w:hAnsi="宋体" w:cs="+mn-cs"/>
          <w:color w:val="000000"/>
          <w:szCs w:val="20"/>
          <w:lang w:val="en-US" w:eastAsia="zh-CN"/>
        </w:rPr>
      </w:pPr>
      <w:r>
        <w:rPr>
          <w:rFonts w:ascii="Calibri" w:hAnsi="宋体" w:cs="+mn-cs" w:hint="eastAsia"/>
          <w:color w:val="000000"/>
          <w:szCs w:val="20"/>
          <w:lang w:val="en-US" w:eastAsia="zh-CN"/>
        </w:rPr>
        <w:t>制</w:t>
      </w:r>
      <w:r w:rsidRPr="00A34F1A">
        <w:rPr>
          <w:rFonts w:ascii="Calibri" w:hAnsi="宋体" w:cs="+mn-cs" w:hint="eastAsia"/>
          <w:color w:val="000000"/>
          <w:szCs w:val="20"/>
          <w:lang w:val="en-US" w:eastAsia="zh-CN"/>
        </w:rPr>
        <w:t>作执行人员及</w:t>
      </w:r>
      <w:r w:rsidRPr="00A34F1A">
        <w:rPr>
          <w:rFonts w:ascii="Calibri" w:hAnsi="Calibri" w:cs="+mn-cs"/>
          <w:color w:val="000000"/>
          <w:szCs w:val="20"/>
          <w:lang w:val="en-US" w:eastAsia="zh-CN"/>
        </w:rPr>
        <w:t>QC</w:t>
      </w:r>
      <w:r w:rsidRPr="00A34F1A">
        <w:rPr>
          <w:rFonts w:ascii="Calibri" w:hAnsi="宋体" w:cs="+mn-cs" w:hint="eastAsia"/>
          <w:color w:val="000000"/>
          <w:szCs w:val="20"/>
          <w:lang w:val="en-US" w:eastAsia="zh-CN"/>
        </w:rPr>
        <w:t>人员劳务费表</w:t>
      </w:r>
    </w:p>
    <w:p w:rsidR="00A34F1A" w:rsidRDefault="00A34F1A" w:rsidP="00A34F1A">
      <w:pPr>
        <w:pStyle w:val="ab"/>
        <w:spacing w:line="240" w:lineRule="auto"/>
        <w:ind w:left="426" w:firstLineChars="0" w:firstLine="0"/>
        <w:rPr>
          <w:rFonts w:ascii="Calibri" w:hAnsi="宋体" w:cs="+mn-cs"/>
          <w:color w:val="000000"/>
          <w:szCs w:val="20"/>
          <w:lang w:val="en-US" w:eastAsia="zh-CN"/>
        </w:rPr>
      </w:pPr>
    </w:p>
    <w:p w:rsidR="0021585B" w:rsidRPr="00421DA3" w:rsidRDefault="0021585B" w:rsidP="0021585B">
      <w:pPr>
        <w:pStyle w:val="ab"/>
        <w:numPr>
          <w:ilvl w:val="0"/>
          <w:numId w:val="8"/>
        </w:numPr>
        <w:ind w:firstLineChars="0"/>
        <w:rPr>
          <w:rFonts w:ascii="Tahoma" w:hAnsi="Tahoma" w:cs="Tahoma"/>
          <w:color w:val="0070C0"/>
          <w:sz w:val="21"/>
          <w:szCs w:val="21"/>
          <w:lang w:eastAsia="zh-CN"/>
        </w:rPr>
      </w:pPr>
      <w:r w:rsidRPr="00421DA3">
        <w:rPr>
          <w:rFonts w:ascii="Tahoma" w:hAnsi="Tahoma" w:cs="Tahoma" w:hint="eastAsia"/>
          <w:color w:val="0070C0"/>
          <w:sz w:val="21"/>
          <w:szCs w:val="21"/>
          <w:lang w:eastAsia="zh-CN"/>
        </w:rPr>
        <w:t>此模块功能的逻辑诉求：</w:t>
      </w:r>
    </w:p>
    <w:p w:rsidR="0021585B" w:rsidRPr="00421DA3" w:rsidRDefault="0021585B" w:rsidP="0021585B">
      <w:pPr>
        <w:pStyle w:val="ab"/>
        <w:numPr>
          <w:ilvl w:val="0"/>
          <w:numId w:val="7"/>
        </w:numPr>
        <w:ind w:firstLineChars="0"/>
        <w:rPr>
          <w:rFonts w:ascii="Tahoma" w:hAnsi="Tahoma" w:cs="Tahoma"/>
          <w:color w:val="0070C0"/>
          <w:sz w:val="21"/>
          <w:szCs w:val="21"/>
          <w:lang w:eastAsia="zh-CN"/>
        </w:rPr>
      </w:pPr>
      <w:r>
        <w:rPr>
          <w:rFonts w:ascii="Tahoma" w:hAnsi="Tahoma" w:cs="Tahoma" w:hint="eastAsia"/>
          <w:color w:val="0070C0"/>
          <w:sz w:val="21"/>
          <w:szCs w:val="21"/>
          <w:lang w:eastAsia="zh-CN"/>
        </w:rPr>
        <w:t>简化研究人员后期处理报告时间，可生成一键式报告；</w:t>
      </w:r>
    </w:p>
    <w:p w:rsidR="0021585B" w:rsidRPr="00421DA3" w:rsidRDefault="0021585B" w:rsidP="0021585B">
      <w:pPr>
        <w:pStyle w:val="ab"/>
        <w:numPr>
          <w:ilvl w:val="0"/>
          <w:numId w:val="7"/>
        </w:numPr>
        <w:ind w:firstLineChars="0"/>
        <w:rPr>
          <w:rFonts w:ascii="Tahoma" w:hAnsi="Tahoma" w:cs="Tahoma"/>
          <w:color w:val="0070C0"/>
          <w:sz w:val="21"/>
          <w:szCs w:val="21"/>
          <w:lang w:eastAsia="zh-CN"/>
        </w:rPr>
      </w:pPr>
      <w:r>
        <w:rPr>
          <w:rFonts w:ascii="Tahoma" w:hAnsi="Tahoma" w:cs="Tahoma" w:hint="eastAsia"/>
          <w:color w:val="0070C0"/>
          <w:sz w:val="21"/>
          <w:szCs w:val="21"/>
          <w:lang w:eastAsia="zh-CN"/>
        </w:rPr>
        <w:t>生成执行人员</w:t>
      </w:r>
      <w:r>
        <w:rPr>
          <w:rFonts w:ascii="Tahoma" w:hAnsi="Tahoma" w:cs="Tahoma" w:hint="eastAsia"/>
          <w:color w:val="0070C0"/>
          <w:sz w:val="21"/>
          <w:szCs w:val="21"/>
          <w:lang w:eastAsia="zh-CN"/>
        </w:rPr>
        <w:t>&amp;QC</w:t>
      </w:r>
      <w:r>
        <w:rPr>
          <w:rFonts w:ascii="Tahoma" w:hAnsi="Tahoma" w:cs="Tahoma" w:hint="eastAsia"/>
          <w:color w:val="0070C0"/>
          <w:sz w:val="21"/>
          <w:szCs w:val="21"/>
          <w:lang w:eastAsia="zh-CN"/>
        </w:rPr>
        <w:t>人员的工作量表及质量报表，并自动生成劳务费表。</w:t>
      </w:r>
    </w:p>
    <w:p w:rsidR="006C418A" w:rsidRPr="0021585B" w:rsidRDefault="006C418A" w:rsidP="006C418A">
      <w:pPr>
        <w:rPr>
          <w:rFonts w:ascii="Tahoma" w:hAnsi="Tahoma" w:cs="Tahoma"/>
          <w:sz w:val="21"/>
          <w:szCs w:val="21"/>
          <w:lang w:eastAsia="zh-CN"/>
        </w:rPr>
      </w:pPr>
    </w:p>
    <w:p w:rsidR="006C418A" w:rsidRPr="006C418A" w:rsidRDefault="006C418A" w:rsidP="006C418A">
      <w:pPr>
        <w:rPr>
          <w:rFonts w:ascii="Tahoma" w:hAnsi="Tahoma" w:cs="Tahoma"/>
          <w:sz w:val="21"/>
          <w:szCs w:val="21"/>
          <w:lang w:eastAsia="zh-CN"/>
        </w:rPr>
      </w:pPr>
    </w:p>
    <w:p w:rsidR="006C418A" w:rsidRPr="006C418A" w:rsidRDefault="0021585B" w:rsidP="006C418A">
      <w:pPr>
        <w:rPr>
          <w:rFonts w:ascii="Tahoma" w:hAnsi="Tahoma" w:cs="Tahoma"/>
          <w:sz w:val="21"/>
          <w:szCs w:val="21"/>
          <w:lang w:eastAsia="zh-CN"/>
        </w:rPr>
      </w:pPr>
      <w:r w:rsidRPr="000A6BFB">
        <w:rPr>
          <w:rFonts w:ascii="Tahoma" w:hAnsi="Tahoma" w:cs="Tahoma" w:hint="eastAsia"/>
          <w:sz w:val="24"/>
          <w:lang w:eastAsia="zh-CN"/>
        </w:rPr>
        <w:t>2</w:t>
      </w:r>
      <w:r>
        <w:rPr>
          <w:rFonts w:ascii="Tahoma" w:hAnsi="Tahoma" w:cs="Tahoma" w:hint="eastAsia"/>
          <w:sz w:val="24"/>
          <w:lang w:eastAsia="zh-CN"/>
        </w:rPr>
        <w:t xml:space="preserve">-4 </w:t>
      </w:r>
      <w:r>
        <w:rPr>
          <w:rFonts w:ascii="Tahoma" w:hAnsi="Tahoma" w:cs="Tahoma" w:hint="eastAsia"/>
          <w:sz w:val="24"/>
          <w:lang w:eastAsia="zh-CN"/>
        </w:rPr>
        <w:t>权限设置</w:t>
      </w:r>
    </w:p>
    <w:p w:rsidR="006C418A" w:rsidRPr="006C418A" w:rsidRDefault="006C418A" w:rsidP="006C418A">
      <w:pPr>
        <w:rPr>
          <w:rFonts w:ascii="Tahoma" w:hAnsi="Tahoma" w:cs="Tahoma"/>
          <w:sz w:val="21"/>
          <w:szCs w:val="21"/>
          <w:lang w:eastAsia="zh-CN"/>
        </w:rPr>
      </w:pPr>
    </w:p>
    <w:p w:rsidR="0021585B" w:rsidRDefault="0021585B" w:rsidP="0021585B">
      <w:pPr>
        <w:pStyle w:val="ab"/>
        <w:numPr>
          <w:ilvl w:val="0"/>
          <w:numId w:val="8"/>
        </w:numPr>
        <w:ind w:firstLineChars="0"/>
        <w:rPr>
          <w:rFonts w:ascii="Tahoma" w:hAnsi="Tahoma" w:cs="Tahoma"/>
          <w:color w:val="0070C0"/>
          <w:sz w:val="21"/>
          <w:szCs w:val="21"/>
          <w:lang w:eastAsia="zh-CN"/>
        </w:rPr>
      </w:pPr>
      <w:r w:rsidRPr="00421DA3">
        <w:rPr>
          <w:rFonts w:ascii="Tahoma" w:hAnsi="Tahoma" w:cs="Tahoma" w:hint="eastAsia"/>
          <w:color w:val="0070C0"/>
          <w:sz w:val="21"/>
          <w:szCs w:val="21"/>
          <w:lang w:eastAsia="zh-CN"/>
        </w:rPr>
        <w:t>此模块功能的逻辑诉求：</w:t>
      </w:r>
    </w:p>
    <w:p w:rsidR="00A91E4B" w:rsidRPr="00A91E4B" w:rsidRDefault="00A91E4B" w:rsidP="00A91E4B">
      <w:pPr>
        <w:pStyle w:val="ab"/>
        <w:numPr>
          <w:ilvl w:val="0"/>
          <w:numId w:val="12"/>
        </w:numPr>
        <w:ind w:firstLineChars="0"/>
        <w:rPr>
          <w:rFonts w:ascii="Tahoma" w:hAnsi="Tahoma" w:cs="Tahoma"/>
          <w:color w:val="0070C0"/>
          <w:sz w:val="21"/>
          <w:szCs w:val="21"/>
          <w:lang w:eastAsia="zh-CN"/>
        </w:rPr>
      </w:pPr>
      <w:r>
        <w:rPr>
          <w:rFonts w:ascii="Tahoma" w:hAnsi="Tahoma" w:cs="Tahoma" w:hint="eastAsia"/>
          <w:color w:val="0070C0"/>
          <w:sz w:val="21"/>
          <w:szCs w:val="21"/>
          <w:lang w:eastAsia="zh-CN"/>
        </w:rPr>
        <w:t>超级用户设计用户登陆密码等常规工作</w:t>
      </w:r>
      <w:r w:rsidR="004223B8">
        <w:rPr>
          <w:rFonts w:ascii="Tahoma" w:hAnsi="Tahoma" w:cs="Tahoma" w:hint="eastAsia"/>
          <w:color w:val="0070C0"/>
          <w:sz w:val="21"/>
          <w:szCs w:val="21"/>
          <w:lang w:eastAsia="zh-CN"/>
        </w:rPr>
        <w:t>；</w:t>
      </w:r>
    </w:p>
    <w:p w:rsidR="006D2F4B" w:rsidRPr="00A91E4B" w:rsidRDefault="00754B47" w:rsidP="00A91E4B">
      <w:pPr>
        <w:pStyle w:val="ab"/>
        <w:numPr>
          <w:ilvl w:val="0"/>
          <w:numId w:val="12"/>
        </w:numPr>
        <w:ind w:firstLineChars="0"/>
        <w:rPr>
          <w:rFonts w:ascii="Tahoma" w:hAnsi="Tahoma" w:cs="Tahoma"/>
          <w:color w:val="0070C0"/>
          <w:sz w:val="21"/>
          <w:szCs w:val="21"/>
          <w:lang w:eastAsia="zh-CN"/>
        </w:rPr>
      </w:pPr>
      <w:r w:rsidRPr="00A91E4B">
        <w:rPr>
          <w:rFonts w:ascii="Tahoma" w:hAnsi="Tahoma" w:cs="Tahoma" w:hint="eastAsia"/>
          <w:color w:val="0070C0"/>
          <w:sz w:val="21"/>
          <w:szCs w:val="21"/>
          <w:lang w:val="en-US" w:eastAsia="zh-CN"/>
        </w:rPr>
        <w:t>为不同</w:t>
      </w:r>
      <w:r w:rsidR="00A91E4B">
        <w:rPr>
          <w:rFonts w:ascii="Tahoma" w:hAnsi="Tahoma" w:cs="Tahoma" w:hint="eastAsia"/>
          <w:color w:val="0070C0"/>
          <w:sz w:val="21"/>
          <w:szCs w:val="21"/>
          <w:lang w:val="en-US" w:eastAsia="zh-CN"/>
        </w:rPr>
        <w:t>人员</w:t>
      </w:r>
      <w:r w:rsidRPr="00A91E4B">
        <w:rPr>
          <w:rFonts w:ascii="Tahoma" w:hAnsi="Tahoma" w:cs="Tahoma" w:hint="eastAsia"/>
          <w:color w:val="0070C0"/>
          <w:sz w:val="21"/>
          <w:szCs w:val="21"/>
          <w:lang w:val="en-US" w:eastAsia="zh-CN"/>
        </w:rPr>
        <w:t>创建单独的用户账号，以明确不同人的工作职责，系统会自动记录不同用户的操作记录</w:t>
      </w:r>
      <w:r w:rsidR="004223B8">
        <w:rPr>
          <w:rFonts w:ascii="Tahoma" w:hAnsi="Tahoma" w:cs="Tahoma" w:hint="eastAsia"/>
          <w:color w:val="0070C0"/>
          <w:sz w:val="21"/>
          <w:szCs w:val="21"/>
          <w:lang w:val="en-US" w:eastAsia="zh-CN"/>
        </w:rPr>
        <w:t>。</w:t>
      </w:r>
    </w:p>
    <w:p w:rsidR="006C418A" w:rsidRPr="00A91E4B" w:rsidRDefault="006C418A" w:rsidP="006C418A">
      <w:pPr>
        <w:rPr>
          <w:rFonts w:ascii="Tahoma" w:hAnsi="Tahoma" w:cs="Tahoma"/>
          <w:sz w:val="21"/>
          <w:szCs w:val="21"/>
          <w:lang w:eastAsia="zh-CN"/>
        </w:rPr>
      </w:pPr>
    </w:p>
    <w:p w:rsidR="006C418A" w:rsidRPr="006C418A" w:rsidRDefault="006C418A" w:rsidP="006C418A">
      <w:pPr>
        <w:rPr>
          <w:rFonts w:ascii="Tahoma" w:hAnsi="Tahoma" w:cs="Tahoma"/>
          <w:sz w:val="21"/>
          <w:szCs w:val="21"/>
          <w:lang w:eastAsia="zh-CN"/>
        </w:rPr>
      </w:pPr>
    </w:p>
    <w:p w:rsidR="006C418A" w:rsidRPr="006C418A" w:rsidRDefault="006C418A" w:rsidP="006C418A">
      <w:pPr>
        <w:rPr>
          <w:rFonts w:ascii="Tahoma" w:hAnsi="Tahoma" w:cs="Tahoma"/>
          <w:sz w:val="21"/>
          <w:szCs w:val="21"/>
          <w:lang w:eastAsia="zh-CN"/>
        </w:rPr>
      </w:pPr>
    </w:p>
    <w:p w:rsidR="006C418A" w:rsidRPr="006C418A" w:rsidRDefault="006C418A" w:rsidP="006C418A">
      <w:pPr>
        <w:rPr>
          <w:rFonts w:ascii="Tahoma" w:hAnsi="Tahoma" w:cs="Tahoma"/>
          <w:sz w:val="21"/>
          <w:szCs w:val="21"/>
          <w:lang w:eastAsia="zh-CN"/>
        </w:rPr>
      </w:pPr>
    </w:p>
    <w:p w:rsidR="006C418A" w:rsidRPr="006C418A" w:rsidRDefault="006C418A" w:rsidP="006C418A">
      <w:pPr>
        <w:rPr>
          <w:rFonts w:ascii="Tahoma" w:hAnsi="Tahoma" w:cs="Tahoma"/>
          <w:sz w:val="21"/>
          <w:szCs w:val="21"/>
          <w:lang w:eastAsia="zh-CN"/>
        </w:rPr>
      </w:pPr>
      <w:bookmarkStart w:id="0" w:name="_GoBack"/>
      <w:bookmarkEnd w:id="0"/>
    </w:p>
    <w:p w:rsidR="006C418A" w:rsidRPr="006C418A" w:rsidRDefault="006C418A" w:rsidP="006C418A">
      <w:pPr>
        <w:rPr>
          <w:rFonts w:ascii="Tahoma" w:hAnsi="Tahoma" w:cs="Tahoma"/>
          <w:sz w:val="21"/>
          <w:szCs w:val="21"/>
          <w:lang w:eastAsia="zh-CN"/>
        </w:rPr>
      </w:pPr>
    </w:p>
    <w:p w:rsidR="006C418A" w:rsidRPr="006C418A" w:rsidRDefault="006C418A" w:rsidP="006C418A">
      <w:pPr>
        <w:rPr>
          <w:rFonts w:ascii="Tahoma" w:hAnsi="Tahoma" w:cs="Tahoma"/>
          <w:sz w:val="21"/>
          <w:szCs w:val="21"/>
          <w:lang w:eastAsia="zh-CN"/>
        </w:rPr>
      </w:pPr>
    </w:p>
    <w:p w:rsidR="006C418A" w:rsidRPr="006C418A" w:rsidRDefault="006C418A" w:rsidP="006C418A">
      <w:pPr>
        <w:rPr>
          <w:rFonts w:ascii="Tahoma" w:hAnsi="Tahoma" w:cs="Tahoma"/>
          <w:sz w:val="21"/>
          <w:szCs w:val="21"/>
          <w:lang w:eastAsia="zh-CN"/>
        </w:rPr>
      </w:pPr>
    </w:p>
    <w:p w:rsidR="006C418A" w:rsidRPr="006C418A" w:rsidRDefault="006C418A" w:rsidP="006C418A">
      <w:pPr>
        <w:rPr>
          <w:rFonts w:ascii="Tahoma" w:hAnsi="Tahoma" w:cs="Tahoma"/>
          <w:sz w:val="21"/>
          <w:szCs w:val="21"/>
          <w:lang w:eastAsia="zh-CN"/>
        </w:rPr>
      </w:pPr>
    </w:p>
    <w:p w:rsidR="006C418A" w:rsidRDefault="006C418A" w:rsidP="006C418A">
      <w:pPr>
        <w:rPr>
          <w:rFonts w:ascii="Tahoma" w:hAnsi="Tahoma" w:cs="Tahoma"/>
          <w:sz w:val="21"/>
          <w:szCs w:val="21"/>
          <w:lang w:eastAsia="zh-CN"/>
        </w:rPr>
      </w:pPr>
    </w:p>
    <w:p w:rsidR="00161252" w:rsidRPr="006C418A" w:rsidRDefault="00847AD2" w:rsidP="00E15A5F">
      <w:pPr>
        <w:tabs>
          <w:tab w:val="left" w:pos="5505"/>
        </w:tabs>
        <w:rPr>
          <w:rFonts w:ascii="Tahoma" w:hAnsi="Tahoma" w:cs="Tahoma"/>
          <w:sz w:val="21"/>
          <w:szCs w:val="21"/>
          <w:lang w:eastAsia="zh-CN"/>
        </w:rPr>
      </w:pPr>
      <w:r>
        <w:rPr>
          <w:rFonts w:ascii="Tahoma" w:hAnsi="Tahoma" w:cs="Tahoma"/>
          <w:noProof/>
          <w:sz w:val="21"/>
          <w:szCs w:val="21"/>
          <w:lang w:val="en-US" w:eastAsia="zh-CN"/>
        </w:rPr>
        <w:drawing>
          <wp:anchor distT="0" distB="0" distL="114300" distR="114300" simplePos="0" relativeHeight="251659264" behindDoc="0" locked="0" layoutInCell="1" allowOverlap="1" wp14:anchorId="40FDDEA3" wp14:editId="6652FB10">
            <wp:simplePos x="0" y="0"/>
            <wp:positionH relativeFrom="column">
              <wp:posOffset>6123305</wp:posOffset>
            </wp:positionH>
            <wp:positionV relativeFrom="paragraph">
              <wp:posOffset>9703435</wp:posOffset>
            </wp:positionV>
            <wp:extent cx="856615" cy="610235"/>
            <wp:effectExtent l="0" t="0" r="635" b="0"/>
            <wp:wrapNone/>
            <wp:docPr id="4" name="图片 4" descr="ISO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SO-0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615" cy="61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61252" w:rsidRPr="006C418A" w:rsidSect="00107488">
      <w:headerReference w:type="default" r:id="rId29"/>
      <w:footerReference w:type="even" r:id="rId30"/>
      <w:footerReference w:type="default" r:id="rId31"/>
      <w:pgSz w:w="11906" w:h="16838" w:code="9"/>
      <w:pgMar w:top="3289" w:right="1588" w:bottom="907" w:left="1588" w:header="567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757A5" w:rsidRDefault="004757A5">
      <w:r>
        <w:separator/>
      </w:r>
    </w:p>
  </w:endnote>
  <w:endnote w:type="continuationSeparator" w:id="0">
    <w:p w:rsidR="004757A5" w:rsidRDefault="004757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+mn-cs">
    <w:altName w:val="Times New Roman"/>
    <w:panose1 w:val="00000000000000000000"/>
    <w:charset w:val="00"/>
    <w:family w:val="roman"/>
    <w:notTrueType/>
    <w:pitch w:val="default"/>
  </w:font>
  <w:font w:name="汉仪大宋简">
    <w:altName w:val="Arial Unicode MS"/>
    <w:charset w:val="86"/>
    <w:family w:val="modern"/>
    <w:pitch w:val="fixed"/>
    <w:sig w:usb0="00000000" w:usb1="080E0800" w:usb2="00000012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6D32" w:rsidRDefault="00CD14F8" w:rsidP="00174B23">
    <w:pPr>
      <w:pStyle w:val="a4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 w:rsidR="00AA6D32"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AA6D32" w:rsidRDefault="00AA6D32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6D32" w:rsidRPr="00CD6ACD" w:rsidRDefault="00DA25BD" w:rsidP="00901EC9">
    <w:pPr>
      <w:tabs>
        <w:tab w:val="center" w:pos="4153"/>
        <w:tab w:val="right" w:pos="8306"/>
      </w:tabs>
      <w:spacing w:beforeLines="80" w:before="192" w:line="240" w:lineRule="auto"/>
      <w:rPr>
        <w:rFonts w:ascii="Times New Roman" w:hAnsi="Times New Roman"/>
        <w:i/>
        <w:iCs/>
        <w:sz w:val="16"/>
        <w:szCs w:val="16"/>
        <w:lang w:eastAsia="zh-CN"/>
      </w:rPr>
    </w:pPr>
    <w:r>
      <w:rPr>
        <w:rFonts w:hint="eastAsia"/>
        <w:noProof/>
        <w:color w:val="FFFFFF"/>
        <w:sz w:val="14"/>
        <w:lang w:val="en-US" w:eastAsia="zh-CN"/>
      </w:rPr>
      <w:drawing>
        <wp:anchor distT="0" distB="0" distL="114300" distR="114300" simplePos="0" relativeHeight="251664384" behindDoc="0" locked="0" layoutInCell="1" allowOverlap="1" wp14:anchorId="51270148" wp14:editId="606902DE">
          <wp:simplePos x="0" y="0"/>
          <wp:positionH relativeFrom="column">
            <wp:posOffset>5249545</wp:posOffset>
          </wp:positionH>
          <wp:positionV relativeFrom="paragraph">
            <wp:posOffset>-149225</wp:posOffset>
          </wp:positionV>
          <wp:extent cx="588645" cy="460375"/>
          <wp:effectExtent l="0" t="0" r="1905" b="0"/>
          <wp:wrapNone/>
          <wp:docPr id="5" name="图片 5" descr="C:\Users\wangcuiming\Desktop\ISO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wangcuiming\Desktop\ISOLOGO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8645" cy="460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4693D" w:rsidRPr="00AE2222">
      <w:rPr>
        <w:rFonts w:ascii="Times New Roman" w:hAnsi="Times New Roman"/>
        <w:noProof/>
        <w:lang w:val="en-US" w:eastAsia="zh-CN"/>
      </w:rPr>
      <w:drawing>
        <wp:anchor distT="0" distB="0" distL="114300" distR="114300" simplePos="0" relativeHeight="251663360" behindDoc="0" locked="0" layoutInCell="1" allowOverlap="1" wp14:anchorId="379FE514" wp14:editId="0C23EF5C">
          <wp:simplePos x="0" y="0"/>
          <wp:positionH relativeFrom="column">
            <wp:posOffset>8492490</wp:posOffset>
          </wp:positionH>
          <wp:positionV relativeFrom="paragraph">
            <wp:posOffset>-3091815</wp:posOffset>
          </wp:positionV>
          <wp:extent cx="771383" cy="562509"/>
          <wp:effectExtent l="0" t="0" r="0" b="9525"/>
          <wp:wrapNone/>
          <wp:docPr id="12" name="图片 12" descr="D:\工作文件201210汪\VI\新规矩\iso\ISOLOGO_new(框外文字)2013032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工作文件201210汪\VI\新规矩\iso\ISOLOGO_new(框外文字)20130321.jp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1383" cy="56250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A6D32">
      <w:rPr>
        <w:rFonts w:hint="eastAsia"/>
        <w:color w:val="FFFFFF"/>
        <w:sz w:val="14"/>
        <w:lang w:eastAsia="zh-CN"/>
      </w:rPr>
      <w:tab/>
    </w:r>
    <w:r w:rsidR="00AA6D32" w:rsidRPr="00CD6ACD">
      <w:rPr>
        <w:rFonts w:ascii="Times New Roman" w:hAnsi="Times New Roman"/>
        <w:i/>
        <w:iCs/>
        <w:sz w:val="16"/>
        <w:szCs w:val="16"/>
        <w:lang w:eastAsia="zh-CN"/>
      </w:rPr>
      <w:t xml:space="preserve">Page </w:t>
    </w:r>
    <w:r w:rsidR="00CD14F8" w:rsidRPr="00CD6ACD">
      <w:rPr>
        <w:rStyle w:val="a8"/>
        <w:rFonts w:ascii="Times New Roman" w:hAnsi="Times New Roman"/>
        <w:i/>
        <w:iCs/>
        <w:sz w:val="16"/>
        <w:szCs w:val="16"/>
      </w:rPr>
      <w:fldChar w:fldCharType="begin"/>
    </w:r>
    <w:r w:rsidR="00AA6D32" w:rsidRPr="00CD6ACD">
      <w:rPr>
        <w:rStyle w:val="a8"/>
        <w:rFonts w:ascii="Times New Roman" w:hAnsi="Times New Roman"/>
        <w:i/>
        <w:iCs/>
        <w:sz w:val="16"/>
        <w:szCs w:val="16"/>
      </w:rPr>
      <w:instrText xml:space="preserve"> PAGE </w:instrText>
    </w:r>
    <w:r w:rsidR="00CD14F8" w:rsidRPr="00CD6ACD">
      <w:rPr>
        <w:rStyle w:val="a8"/>
        <w:rFonts w:ascii="Times New Roman" w:hAnsi="Times New Roman"/>
        <w:i/>
        <w:iCs/>
        <w:sz w:val="16"/>
        <w:szCs w:val="16"/>
      </w:rPr>
      <w:fldChar w:fldCharType="separate"/>
    </w:r>
    <w:r w:rsidR="00E15A5F">
      <w:rPr>
        <w:rStyle w:val="a8"/>
        <w:rFonts w:ascii="Times New Roman" w:hAnsi="Times New Roman"/>
        <w:i/>
        <w:iCs/>
        <w:noProof/>
        <w:sz w:val="16"/>
        <w:szCs w:val="16"/>
      </w:rPr>
      <w:t>3</w:t>
    </w:r>
    <w:r w:rsidR="00CD14F8" w:rsidRPr="00CD6ACD">
      <w:rPr>
        <w:rStyle w:val="a8"/>
        <w:rFonts w:ascii="Times New Roman" w:hAnsi="Times New Roman"/>
        <w:i/>
        <w:iCs/>
        <w:sz w:val="16"/>
        <w:szCs w:val="16"/>
      </w:rPr>
      <w:fldChar w:fldCharType="end"/>
    </w:r>
    <w:r w:rsidR="00AA6D32" w:rsidRPr="00CD6ACD">
      <w:rPr>
        <w:rStyle w:val="a8"/>
        <w:rFonts w:ascii="Times New Roman" w:hAnsi="Times New Roman"/>
        <w:i/>
        <w:iCs/>
        <w:sz w:val="16"/>
        <w:szCs w:val="16"/>
        <w:lang w:eastAsia="zh-CN"/>
      </w:rPr>
      <w:t xml:space="preserve"> of </w:t>
    </w:r>
    <w:r w:rsidR="00CD14F8" w:rsidRPr="00CD6ACD">
      <w:rPr>
        <w:rStyle w:val="a8"/>
        <w:rFonts w:ascii="Times New Roman" w:hAnsi="Times New Roman"/>
        <w:i/>
        <w:iCs/>
        <w:sz w:val="16"/>
        <w:szCs w:val="16"/>
      </w:rPr>
      <w:fldChar w:fldCharType="begin"/>
    </w:r>
    <w:r w:rsidR="00AA6D32" w:rsidRPr="00CD6ACD">
      <w:rPr>
        <w:rStyle w:val="a8"/>
        <w:rFonts w:ascii="Times New Roman" w:hAnsi="Times New Roman"/>
        <w:i/>
        <w:iCs/>
        <w:sz w:val="16"/>
        <w:szCs w:val="16"/>
      </w:rPr>
      <w:instrText xml:space="preserve"> NUMPAGES </w:instrText>
    </w:r>
    <w:r w:rsidR="00CD14F8" w:rsidRPr="00CD6ACD">
      <w:rPr>
        <w:rStyle w:val="a8"/>
        <w:rFonts w:ascii="Times New Roman" w:hAnsi="Times New Roman"/>
        <w:i/>
        <w:iCs/>
        <w:sz w:val="16"/>
        <w:szCs w:val="16"/>
      </w:rPr>
      <w:fldChar w:fldCharType="separate"/>
    </w:r>
    <w:r w:rsidR="00E15A5F">
      <w:rPr>
        <w:rStyle w:val="a8"/>
        <w:rFonts w:ascii="Times New Roman" w:hAnsi="Times New Roman"/>
        <w:i/>
        <w:iCs/>
        <w:noProof/>
        <w:sz w:val="16"/>
        <w:szCs w:val="16"/>
      </w:rPr>
      <w:t>3</w:t>
    </w:r>
    <w:r w:rsidR="00CD14F8" w:rsidRPr="00CD6ACD">
      <w:rPr>
        <w:rStyle w:val="a8"/>
        <w:rFonts w:ascii="Times New Roman" w:hAnsi="Times New Roman"/>
        <w:i/>
        <w:iCs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757A5" w:rsidRDefault="004757A5">
      <w:r>
        <w:separator/>
      </w:r>
    </w:p>
  </w:footnote>
  <w:footnote w:type="continuationSeparator" w:id="0">
    <w:p w:rsidR="004757A5" w:rsidRDefault="004757A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6D32" w:rsidRPr="00542B42" w:rsidRDefault="00547593" w:rsidP="008A0DEF">
    <w:pPr>
      <w:tabs>
        <w:tab w:val="right" w:pos="8730"/>
      </w:tabs>
    </w:pPr>
    <w:r>
      <w:rPr>
        <w:noProof/>
        <w:lang w:val="en-US" w:eastAsia="zh-CN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5689899" wp14:editId="48B32782">
              <wp:simplePos x="0" y="0"/>
              <wp:positionH relativeFrom="column">
                <wp:posOffset>4040090</wp:posOffset>
              </wp:positionH>
              <wp:positionV relativeFrom="paragraph">
                <wp:posOffset>294005</wp:posOffset>
              </wp:positionV>
              <wp:extent cx="2514600" cy="1403985"/>
              <wp:effectExtent l="0" t="0" r="0" b="1905"/>
              <wp:wrapNone/>
              <wp:docPr id="307" name="文本框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4600" cy="14039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547593" w:rsidRPr="00547593" w:rsidRDefault="00547593" w:rsidP="00547593">
                          <w:pPr>
                            <w:rPr>
                              <w:rFonts w:ascii="汉仪大宋简" w:eastAsia="汉仪大宋简"/>
                              <w:color w:val="0D0D0D" w:themeColor="text1" w:themeTint="F2"/>
                              <w:szCs w:val="20"/>
                              <w:lang w:eastAsia="zh-CN"/>
                            </w:rPr>
                          </w:pPr>
                          <w:r w:rsidRPr="00547593">
                            <w:rPr>
                              <w:rFonts w:ascii="汉仪大宋简" w:eastAsia="汉仪大宋简" w:hint="eastAsia"/>
                              <w:color w:val="0D0D0D" w:themeColor="text1" w:themeTint="F2"/>
                              <w:szCs w:val="20"/>
                              <w:lang w:eastAsia="zh-CN"/>
                            </w:rPr>
                            <w:t>央视市场研究股份有限公司</w:t>
                          </w:r>
                        </w:p>
                        <w:p w:rsidR="00547593" w:rsidRPr="00547593" w:rsidRDefault="00547593" w:rsidP="00547593">
                          <w:pPr>
                            <w:spacing w:line="240" w:lineRule="auto"/>
                            <w:rPr>
                              <w:rFonts w:ascii="Times New Roman" w:eastAsia="华文中宋" w:hAnsi="Times New Roman"/>
                              <w:color w:val="0D0D0D" w:themeColor="text1" w:themeTint="F2"/>
                              <w:sz w:val="16"/>
                              <w:szCs w:val="16"/>
                              <w:lang w:eastAsia="zh-CN"/>
                            </w:rPr>
                          </w:pPr>
                          <w:r w:rsidRPr="00547593">
                            <w:rPr>
                              <w:rFonts w:ascii="Times New Roman" w:eastAsia="华文中宋" w:hAnsi="Times New Roman"/>
                              <w:color w:val="0D0D0D" w:themeColor="text1" w:themeTint="F2"/>
                              <w:sz w:val="16"/>
                              <w:szCs w:val="16"/>
                              <w:lang w:eastAsia="zh-CN"/>
                            </w:rPr>
                            <w:t>中国北京西城区德外大街</w:t>
                          </w:r>
                          <w:r w:rsidRPr="00547593">
                            <w:rPr>
                              <w:rFonts w:ascii="Times New Roman" w:eastAsia="华文中宋" w:hAnsi="Times New Roman"/>
                              <w:color w:val="0D0D0D" w:themeColor="text1" w:themeTint="F2"/>
                              <w:sz w:val="16"/>
                              <w:szCs w:val="16"/>
                              <w:lang w:eastAsia="zh-CN"/>
                            </w:rPr>
                            <w:t>5</w:t>
                          </w:r>
                          <w:r w:rsidRPr="00547593">
                            <w:rPr>
                              <w:rFonts w:ascii="Times New Roman" w:eastAsia="华文中宋" w:hAnsi="Times New Roman"/>
                              <w:color w:val="0D0D0D" w:themeColor="text1" w:themeTint="F2"/>
                              <w:sz w:val="16"/>
                              <w:szCs w:val="16"/>
                              <w:lang w:eastAsia="zh-CN"/>
                            </w:rPr>
                            <w:t>号</w:t>
                          </w:r>
                          <w:r w:rsidRPr="00547593">
                            <w:rPr>
                              <w:rFonts w:ascii="Times New Roman" w:eastAsia="华文中宋" w:hAnsi="Times New Roman"/>
                              <w:color w:val="0D0D0D" w:themeColor="text1" w:themeTint="F2"/>
                              <w:sz w:val="16"/>
                              <w:szCs w:val="16"/>
                              <w:lang w:eastAsia="zh-CN"/>
                            </w:rPr>
                            <w:t xml:space="preserve"> 100088</w:t>
                          </w:r>
                        </w:p>
                        <w:p w:rsidR="00547593" w:rsidRPr="00547593" w:rsidRDefault="00547593" w:rsidP="00547593">
                          <w:pPr>
                            <w:spacing w:line="240" w:lineRule="auto"/>
                            <w:rPr>
                              <w:rFonts w:ascii="Times New Roman" w:eastAsia="华文中宋" w:hAnsi="Times New Roman"/>
                              <w:color w:val="0D0D0D" w:themeColor="text1" w:themeTint="F2"/>
                              <w:sz w:val="16"/>
                              <w:szCs w:val="16"/>
                              <w:lang w:eastAsia="zh-CN"/>
                            </w:rPr>
                          </w:pPr>
                          <w:r w:rsidRPr="00547593">
                            <w:rPr>
                              <w:rFonts w:ascii="Times New Roman" w:eastAsia="华文中宋" w:hAnsi="Times New Roman"/>
                              <w:color w:val="0D0D0D" w:themeColor="text1" w:themeTint="F2"/>
                              <w:sz w:val="16"/>
                              <w:szCs w:val="16"/>
                              <w:lang w:eastAsia="zh-CN"/>
                            </w:rPr>
                            <w:t>No.5,</w:t>
                          </w:r>
                          <w:r w:rsidR="007E6511">
                            <w:rPr>
                              <w:rFonts w:ascii="Times New Roman" w:eastAsia="华文中宋" w:hAnsi="Times New Roman" w:hint="eastAsia"/>
                              <w:color w:val="0D0D0D" w:themeColor="text1" w:themeTint="F2"/>
                              <w:sz w:val="16"/>
                              <w:szCs w:val="16"/>
                              <w:lang w:eastAsia="zh-CN"/>
                            </w:rPr>
                            <w:t xml:space="preserve"> </w:t>
                          </w:r>
                          <w:proofErr w:type="spellStart"/>
                          <w:r w:rsidRPr="00547593">
                            <w:rPr>
                              <w:rFonts w:ascii="Times New Roman" w:eastAsia="华文中宋" w:hAnsi="Times New Roman"/>
                              <w:color w:val="0D0D0D" w:themeColor="text1" w:themeTint="F2"/>
                              <w:sz w:val="16"/>
                              <w:szCs w:val="16"/>
                              <w:lang w:eastAsia="zh-CN"/>
                            </w:rPr>
                            <w:t>Dewai</w:t>
                          </w:r>
                          <w:proofErr w:type="spellEnd"/>
                          <w:r w:rsidRPr="00547593">
                            <w:rPr>
                              <w:rFonts w:ascii="Times New Roman" w:eastAsia="华文中宋" w:hAnsi="Times New Roman"/>
                              <w:color w:val="0D0D0D" w:themeColor="text1" w:themeTint="F2"/>
                              <w:sz w:val="16"/>
                              <w:szCs w:val="16"/>
                              <w:lang w:eastAsia="zh-CN"/>
                            </w:rPr>
                            <w:t xml:space="preserve"> </w:t>
                          </w:r>
                          <w:proofErr w:type="spellStart"/>
                          <w:r w:rsidRPr="00547593">
                            <w:rPr>
                              <w:rFonts w:ascii="Times New Roman" w:eastAsia="华文中宋" w:hAnsi="Times New Roman"/>
                              <w:color w:val="0D0D0D" w:themeColor="text1" w:themeTint="F2"/>
                              <w:sz w:val="16"/>
                              <w:szCs w:val="16"/>
                              <w:lang w:eastAsia="zh-CN"/>
                            </w:rPr>
                            <w:t>Dajie</w:t>
                          </w:r>
                          <w:proofErr w:type="spellEnd"/>
                          <w:r w:rsidRPr="00547593">
                            <w:rPr>
                              <w:rFonts w:ascii="Times New Roman" w:eastAsia="华文中宋" w:hAnsi="Times New Roman"/>
                              <w:color w:val="0D0D0D" w:themeColor="text1" w:themeTint="F2"/>
                              <w:sz w:val="16"/>
                              <w:szCs w:val="16"/>
                              <w:lang w:eastAsia="zh-CN"/>
                            </w:rPr>
                            <w:t>,</w:t>
                          </w:r>
                          <w:r w:rsidR="007E6511">
                            <w:rPr>
                              <w:rFonts w:ascii="Times New Roman" w:eastAsia="华文中宋" w:hAnsi="Times New Roman" w:hint="eastAsia"/>
                              <w:color w:val="0D0D0D" w:themeColor="text1" w:themeTint="F2"/>
                              <w:sz w:val="16"/>
                              <w:szCs w:val="16"/>
                              <w:lang w:eastAsia="zh-CN"/>
                            </w:rPr>
                            <w:t xml:space="preserve"> </w:t>
                          </w:r>
                          <w:proofErr w:type="spellStart"/>
                          <w:r w:rsidRPr="00547593">
                            <w:rPr>
                              <w:rFonts w:ascii="Times New Roman" w:eastAsia="华文中宋" w:hAnsi="Times New Roman"/>
                              <w:color w:val="0D0D0D" w:themeColor="text1" w:themeTint="F2"/>
                              <w:sz w:val="16"/>
                              <w:szCs w:val="16"/>
                              <w:lang w:eastAsia="zh-CN"/>
                            </w:rPr>
                            <w:t>Xicheng</w:t>
                          </w:r>
                          <w:proofErr w:type="spellEnd"/>
                          <w:r w:rsidRPr="00547593">
                            <w:rPr>
                              <w:rFonts w:ascii="Times New Roman" w:eastAsia="华文中宋" w:hAnsi="Times New Roman"/>
                              <w:color w:val="0D0D0D" w:themeColor="text1" w:themeTint="F2"/>
                              <w:sz w:val="16"/>
                              <w:szCs w:val="16"/>
                              <w:lang w:eastAsia="zh-CN"/>
                            </w:rPr>
                            <w:t xml:space="preserve"> District</w:t>
                          </w:r>
                        </w:p>
                        <w:p w:rsidR="00547593" w:rsidRPr="00547593" w:rsidRDefault="00547593" w:rsidP="00547593">
                          <w:pPr>
                            <w:spacing w:afterLines="30" w:after="72" w:line="240" w:lineRule="auto"/>
                            <w:rPr>
                              <w:rFonts w:ascii="Times New Roman" w:eastAsia="华文中宋" w:hAnsi="Times New Roman"/>
                              <w:color w:val="0D0D0D" w:themeColor="text1" w:themeTint="F2"/>
                              <w:sz w:val="16"/>
                              <w:szCs w:val="16"/>
                              <w:lang w:eastAsia="zh-CN"/>
                            </w:rPr>
                          </w:pPr>
                          <w:r w:rsidRPr="00547593">
                            <w:rPr>
                              <w:rFonts w:ascii="Times New Roman" w:eastAsia="华文中宋" w:hAnsi="Times New Roman"/>
                              <w:color w:val="0D0D0D" w:themeColor="text1" w:themeTint="F2"/>
                              <w:sz w:val="16"/>
                              <w:szCs w:val="16"/>
                              <w:lang w:eastAsia="zh-CN"/>
                            </w:rPr>
                            <w:t>Beijing China</w:t>
                          </w:r>
                        </w:p>
                        <w:p w:rsidR="00547593" w:rsidRPr="00547593" w:rsidRDefault="00547593" w:rsidP="00547593">
                          <w:pPr>
                            <w:spacing w:line="240" w:lineRule="auto"/>
                            <w:rPr>
                              <w:rFonts w:ascii="Times New Roman" w:eastAsia="华文中宋" w:hAnsi="Times New Roman"/>
                              <w:color w:val="0D0D0D" w:themeColor="text1" w:themeTint="F2"/>
                              <w:sz w:val="16"/>
                              <w:szCs w:val="16"/>
                              <w:lang w:eastAsia="zh-CN"/>
                            </w:rPr>
                          </w:pPr>
                          <w:r w:rsidRPr="00547593">
                            <w:rPr>
                              <w:rFonts w:ascii="Times New Roman" w:eastAsia="华文中宋" w:hAnsi="Times New Roman"/>
                              <w:color w:val="0D0D0D" w:themeColor="text1" w:themeTint="F2"/>
                              <w:sz w:val="16"/>
                              <w:szCs w:val="16"/>
                              <w:lang w:eastAsia="zh-CN"/>
                            </w:rPr>
                            <w:t>T +86 10 82015388</w:t>
                          </w:r>
                        </w:p>
                        <w:p w:rsidR="00547593" w:rsidRPr="00547593" w:rsidRDefault="00547593" w:rsidP="00547593">
                          <w:pPr>
                            <w:spacing w:line="240" w:lineRule="auto"/>
                            <w:rPr>
                              <w:rFonts w:ascii="Times New Roman" w:eastAsia="华文中宋" w:hAnsi="Times New Roman"/>
                              <w:color w:val="0D0D0D" w:themeColor="text1" w:themeTint="F2"/>
                              <w:sz w:val="16"/>
                              <w:szCs w:val="16"/>
                              <w:lang w:eastAsia="zh-CN"/>
                            </w:rPr>
                          </w:pPr>
                          <w:r w:rsidRPr="00547593">
                            <w:rPr>
                              <w:rFonts w:ascii="Times New Roman" w:eastAsia="华文中宋" w:hAnsi="Times New Roman"/>
                              <w:color w:val="0D0D0D" w:themeColor="text1" w:themeTint="F2"/>
                              <w:sz w:val="16"/>
                              <w:szCs w:val="16"/>
                              <w:lang w:eastAsia="zh-CN"/>
                            </w:rPr>
                            <w:t>F +86 10 62362416</w:t>
                          </w:r>
                        </w:p>
                        <w:p w:rsidR="00547593" w:rsidRPr="00547593" w:rsidRDefault="00547593" w:rsidP="00547593">
                          <w:pPr>
                            <w:spacing w:line="240" w:lineRule="auto"/>
                            <w:rPr>
                              <w:rFonts w:ascii="Times New Roman" w:eastAsia="华文中宋" w:hAnsi="Times New Roman"/>
                              <w:color w:val="0D0D0D" w:themeColor="text1" w:themeTint="F2"/>
                              <w:sz w:val="16"/>
                              <w:szCs w:val="16"/>
                            </w:rPr>
                          </w:pPr>
                          <w:r w:rsidRPr="00547593">
                            <w:rPr>
                              <w:rFonts w:ascii="Times New Roman" w:eastAsia="华文中宋" w:hAnsi="Times New Roman"/>
                              <w:color w:val="0D0D0D" w:themeColor="text1" w:themeTint="F2"/>
                              <w:sz w:val="16"/>
                              <w:szCs w:val="16"/>
                              <w:lang w:eastAsia="zh-CN"/>
                            </w:rPr>
                            <w:t>www.ctrchina.cn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2" o:spid="_x0000_s1026" type="#_x0000_t202" style="position:absolute;margin-left:318.1pt;margin-top:23.15pt;width:198pt;height:110.5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" filled="f" stroked="f">
              <v:textbox style="mso-fit-shape-to-text:t">
                <w:txbxContent>
                  <w:p w:rsidR="00547593" w:rsidRPr="00547593" w:rsidRDefault="00547593" w:rsidP="00547593">
                    <w:pPr>
                      <w:rPr>
                        <w:rFonts w:ascii="汉仪大宋简" w:eastAsia="汉仪大宋简"/>
                        <w:color w:val="0D0D0D" w:themeColor="text1" w:themeTint="F2"/>
                        <w:szCs w:val="20"/>
                        <w:lang w:eastAsia="zh-CN"/>
                      </w:rPr>
                    </w:pPr>
                    <w:r w:rsidRPr="00547593">
                      <w:rPr>
                        <w:rFonts w:ascii="汉仪大宋简" w:eastAsia="汉仪大宋简" w:hint="eastAsia"/>
                        <w:color w:val="0D0D0D" w:themeColor="text1" w:themeTint="F2"/>
                        <w:szCs w:val="20"/>
                        <w:lang w:eastAsia="zh-CN"/>
                      </w:rPr>
                      <w:t>央视市场研究股份有限公司</w:t>
                    </w:r>
                  </w:p>
                  <w:p w:rsidR="00547593" w:rsidRPr="00547593" w:rsidRDefault="00547593" w:rsidP="00547593">
                    <w:pPr>
                      <w:spacing w:line="240" w:lineRule="auto"/>
                      <w:rPr>
                        <w:rFonts w:ascii="Times New Roman" w:eastAsia="华文中宋" w:hAnsi="Times New Roman"/>
                        <w:color w:val="0D0D0D" w:themeColor="text1" w:themeTint="F2"/>
                        <w:sz w:val="16"/>
                        <w:szCs w:val="16"/>
                        <w:lang w:eastAsia="zh-CN"/>
                      </w:rPr>
                    </w:pPr>
                    <w:r w:rsidRPr="00547593">
                      <w:rPr>
                        <w:rFonts w:ascii="Times New Roman" w:eastAsia="华文中宋" w:hAnsi="Times New Roman"/>
                        <w:color w:val="0D0D0D" w:themeColor="text1" w:themeTint="F2"/>
                        <w:sz w:val="16"/>
                        <w:szCs w:val="16"/>
                        <w:lang w:eastAsia="zh-CN"/>
                      </w:rPr>
                      <w:t>中国北京西城区德外大街</w:t>
                    </w:r>
                    <w:r w:rsidRPr="00547593">
                      <w:rPr>
                        <w:rFonts w:ascii="Times New Roman" w:eastAsia="华文中宋" w:hAnsi="Times New Roman"/>
                        <w:color w:val="0D0D0D" w:themeColor="text1" w:themeTint="F2"/>
                        <w:sz w:val="16"/>
                        <w:szCs w:val="16"/>
                        <w:lang w:eastAsia="zh-CN"/>
                      </w:rPr>
                      <w:t>5</w:t>
                    </w:r>
                    <w:r w:rsidRPr="00547593">
                      <w:rPr>
                        <w:rFonts w:ascii="Times New Roman" w:eastAsia="华文中宋" w:hAnsi="Times New Roman"/>
                        <w:color w:val="0D0D0D" w:themeColor="text1" w:themeTint="F2"/>
                        <w:sz w:val="16"/>
                        <w:szCs w:val="16"/>
                        <w:lang w:eastAsia="zh-CN"/>
                      </w:rPr>
                      <w:t>号</w:t>
                    </w:r>
                    <w:r w:rsidRPr="00547593">
                      <w:rPr>
                        <w:rFonts w:ascii="Times New Roman" w:eastAsia="华文中宋" w:hAnsi="Times New Roman"/>
                        <w:color w:val="0D0D0D" w:themeColor="text1" w:themeTint="F2"/>
                        <w:sz w:val="16"/>
                        <w:szCs w:val="16"/>
                        <w:lang w:eastAsia="zh-CN"/>
                      </w:rPr>
                      <w:t xml:space="preserve"> 100088</w:t>
                    </w:r>
                  </w:p>
                  <w:p w:rsidR="00547593" w:rsidRPr="00547593" w:rsidRDefault="00547593" w:rsidP="00547593">
                    <w:pPr>
                      <w:spacing w:line="240" w:lineRule="auto"/>
                      <w:rPr>
                        <w:rFonts w:ascii="Times New Roman" w:eastAsia="华文中宋" w:hAnsi="Times New Roman"/>
                        <w:color w:val="0D0D0D" w:themeColor="text1" w:themeTint="F2"/>
                        <w:sz w:val="16"/>
                        <w:szCs w:val="16"/>
                        <w:lang w:eastAsia="zh-CN"/>
                      </w:rPr>
                    </w:pPr>
                    <w:r w:rsidRPr="00547593">
                      <w:rPr>
                        <w:rFonts w:ascii="Times New Roman" w:eastAsia="华文中宋" w:hAnsi="Times New Roman"/>
                        <w:color w:val="0D0D0D" w:themeColor="text1" w:themeTint="F2"/>
                        <w:sz w:val="16"/>
                        <w:szCs w:val="16"/>
                        <w:lang w:eastAsia="zh-CN"/>
                      </w:rPr>
                      <w:t>No.5,</w:t>
                    </w:r>
                    <w:r w:rsidR="007E6511">
                      <w:rPr>
                        <w:rFonts w:ascii="Times New Roman" w:eastAsia="华文中宋" w:hAnsi="Times New Roman" w:hint="eastAsia"/>
                        <w:color w:val="0D0D0D" w:themeColor="text1" w:themeTint="F2"/>
                        <w:sz w:val="16"/>
                        <w:szCs w:val="16"/>
                        <w:lang w:eastAsia="zh-CN"/>
                      </w:rPr>
                      <w:t xml:space="preserve"> </w:t>
                    </w:r>
                    <w:proofErr w:type="spellStart"/>
                    <w:r w:rsidRPr="00547593">
                      <w:rPr>
                        <w:rFonts w:ascii="Times New Roman" w:eastAsia="华文中宋" w:hAnsi="Times New Roman"/>
                        <w:color w:val="0D0D0D" w:themeColor="text1" w:themeTint="F2"/>
                        <w:sz w:val="16"/>
                        <w:szCs w:val="16"/>
                        <w:lang w:eastAsia="zh-CN"/>
                      </w:rPr>
                      <w:t>Dewai</w:t>
                    </w:r>
                    <w:proofErr w:type="spellEnd"/>
                    <w:r w:rsidRPr="00547593">
                      <w:rPr>
                        <w:rFonts w:ascii="Times New Roman" w:eastAsia="华文中宋" w:hAnsi="Times New Roman"/>
                        <w:color w:val="0D0D0D" w:themeColor="text1" w:themeTint="F2"/>
                        <w:sz w:val="16"/>
                        <w:szCs w:val="16"/>
                        <w:lang w:eastAsia="zh-CN"/>
                      </w:rPr>
                      <w:t xml:space="preserve"> </w:t>
                    </w:r>
                    <w:proofErr w:type="spellStart"/>
                    <w:r w:rsidRPr="00547593">
                      <w:rPr>
                        <w:rFonts w:ascii="Times New Roman" w:eastAsia="华文中宋" w:hAnsi="Times New Roman"/>
                        <w:color w:val="0D0D0D" w:themeColor="text1" w:themeTint="F2"/>
                        <w:sz w:val="16"/>
                        <w:szCs w:val="16"/>
                        <w:lang w:eastAsia="zh-CN"/>
                      </w:rPr>
                      <w:t>Dajie</w:t>
                    </w:r>
                    <w:proofErr w:type="spellEnd"/>
                    <w:r w:rsidRPr="00547593">
                      <w:rPr>
                        <w:rFonts w:ascii="Times New Roman" w:eastAsia="华文中宋" w:hAnsi="Times New Roman"/>
                        <w:color w:val="0D0D0D" w:themeColor="text1" w:themeTint="F2"/>
                        <w:sz w:val="16"/>
                        <w:szCs w:val="16"/>
                        <w:lang w:eastAsia="zh-CN"/>
                      </w:rPr>
                      <w:t>,</w:t>
                    </w:r>
                    <w:r w:rsidR="007E6511">
                      <w:rPr>
                        <w:rFonts w:ascii="Times New Roman" w:eastAsia="华文中宋" w:hAnsi="Times New Roman" w:hint="eastAsia"/>
                        <w:color w:val="0D0D0D" w:themeColor="text1" w:themeTint="F2"/>
                        <w:sz w:val="16"/>
                        <w:szCs w:val="16"/>
                        <w:lang w:eastAsia="zh-CN"/>
                      </w:rPr>
                      <w:t xml:space="preserve"> </w:t>
                    </w:r>
                    <w:proofErr w:type="spellStart"/>
                    <w:r w:rsidRPr="00547593">
                      <w:rPr>
                        <w:rFonts w:ascii="Times New Roman" w:eastAsia="华文中宋" w:hAnsi="Times New Roman"/>
                        <w:color w:val="0D0D0D" w:themeColor="text1" w:themeTint="F2"/>
                        <w:sz w:val="16"/>
                        <w:szCs w:val="16"/>
                        <w:lang w:eastAsia="zh-CN"/>
                      </w:rPr>
                      <w:t>Xicheng</w:t>
                    </w:r>
                    <w:proofErr w:type="spellEnd"/>
                    <w:r w:rsidRPr="00547593">
                      <w:rPr>
                        <w:rFonts w:ascii="Times New Roman" w:eastAsia="华文中宋" w:hAnsi="Times New Roman"/>
                        <w:color w:val="0D0D0D" w:themeColor="text1" w:themeTint="F2"/>
                        <w:sz w:val="16"/>
                        <w:szCs w:val="16"/>
                        <w:lang w:eastAsia="zh-CN"/>
                      </w:rPr>
                      <w:t xml:space="preserve"> District</w:t>
                    </w:r>
                  </w:p>
                  <w:p w:rsidR="00547593" w:rsidRPr="00547593" w:rsidRDefault="00547593" w:rsidP="00547593">
                    <w:pPr>
                      <w:spacing w:afterLines="30" w:after="72" w:line="240" w:lineRule="auto"/>
                      <w:rPr>
                        <w:rFonts w:ascii="Times New Roman" w:eastAsia="华文中宋" w:hAnsi="Times New Roman"/>
                        <w:color w:val="0D0D0D" w:themeColor="text1" w:themeTint="F2"/>
                        <w:sz w:val="16"/>
                        <w:szCs w:val="16"/>
                        <w:lang w:eastAsia="zh-CN"/>
                      </w:rPr>
                    </w:pPr>
                    <w:r w:rsidRPr="00547593">
                      <w:rPr>
                        <w:rFonts w:ascii="Times New Roman" w:eastAsia="华文中宋" w:hAnsi="Times New Roman"/>
                        <w:color w:val="0D0D0D" w:themeColor="text1" w:themeTint="F2"/>
                        <w:sz w:val="16"/>
                        <w:szCs w:val="16"/>
                        <w:lang w:eastAsia="zh-CN"/>
                      </w:rPr>
                      <w:t>Beijing China</w:t>
                    </w:r>
                  </w:p>
                  <w:p w:rsidR="00547593" w:rsidRPr="00547593" w:rsidRDefault="00547593" w:rsidP="00547593">
                    <w:pPr>
                      <w:spacing w:line="240" w:lineRule="auto"/>
                      <w:rPr>
                        <w:rFonts w:ascii="Times New Roman" w:eastAsia="华文中宋" w:hAnsi="Times New Roman"/>
                        <w:color w:val="0D0D0D" w:themeColor="text1" w:themeTint="F2"/>
                        <w:sz w:val="16"/>
                        <w:szCs w:val="16"/>
                        <w:lang w:eastAsia="zh-CN"/>
                      </w:rPr>
                    </w:pPr>
                    <w:r w:rsidRPr="00547593">
                      <w:rPr>
                        <w:rFonts w:ascii="Times New Roman" w:eastAsia="华文中宋" w:hAnsi="Times New Roman"/>
                        <w:color w:val="0D0D0D" w:themeColor="text1" w:themeTint="F2"/>
                        <w:sz w:val="16"/>
                        <w:szCs w:val="16"/>
                        <w:lang w:eastAsia="zh-CN"/>
                      </w:rPr>
                      <w:t>T +86 10 82015388</w:t>
                    </w:r>
                  </w:p>
                  <w:p w:rsidR="00547593" w:rsidRPr="00547593" w:rsidRDefault="00547593" w:rsidP="00547593">
                    <w:pPr>
                      <w:spacing w:line="240" w:lineRule="auto"/>
                      <w:rPr>
                        <w:rFonts w:ascii="Times New Roman" w:eastAsia="华文中宋" w:hAnsi="Times New Roman"/>
                        <w:color w:val="0D0D0D" w:themeColor="text1" w:themeTint="F2"/>
                        <w:sz w:val="16"/>
                        <w:szCs w:val="16"/>
                        <w:lang w:eastAsia="zh-CN"/>
                      </w:rPr>
                    </w:pPr>
                    <w:r w:rsidRPr="00547593">
                      <w:rPr>
                        <w:rFonts w:ascii="Times New Roman" w:eastAsia="华文中宋" w:hAnsi="Times New Roman"/>
                        <w:color w:val="0D0D0D" w:themeColor="text1" w:themeTint="F2"/>
                        <w:sz w:val="16"/>
                        <w:szCs w:val="16"/>
                        <w:lang w:eastAsia="zh-CN"/>
                      </w:rPr>
                      <w:t>F +86 10 62362416</w:t>
                    </w:r>
                  </w:p>
                  <w:p w:rsidR="00547593" w:rsidRPr="00547593" w:rsidRDefault="00547593" w:rsidP="00547593">
                    <w:pPr>
                      <w:spacing w:line="240" w:lineRule="auto"/>
                      <w:rPr>
                        <w:rFonts w:ascii="Times New Roman" w:eastAsia="华文中宋" w:hAnsi="Times New Roman"/>
                        <w:color w:val="0D0D0D" w:themeColor="text1" w:themeTint="F2"/>
                        <w:sz w:val="16"/>
                        <w:szCs w:val="16"/>
                      </w:rPr>
                    </w:pPr>
                    <w:r w:rsidRPr="00547593">
                      <w:rPr>
                        <w:rFonts w:ascii="Times New Roman" w:eastAsia="华文中宋" w:hAnsi="Times New Roman"/>
                        <w:color w:val="0D0D0D" w:themeColor="text1" w:themeTint="F2"/>
                        <w:sz w:val="16"/>
                        <w:szCs w:val="16"/>
                        <w:lang w:eastAsia="zh-CN"/>
                      </w:rPr>
                      <w:t>www.ctrchina.cn</w:t>
                    </w:r>
                  </w:p>
                </w:txbxContent>
              </v:textbox>
            </v:shape>
          </w:pict>
        </mc:Fallback>
      </mc:AlternateContent>
    </w:r>
    <w:r w:rsidR="00AB198A">
      <w:rPr>
        <w:noProof/>
        <w:lang w:val="en-US" w:eastAsia="zh-CN"/>
      </w:rPr>
      <w:drawing>
        <wp:anchor distT="0" distB="0" distL="114300" distR="114300" simplePos="0" relativeHeight="251659264" behindDoc="1" locked="0" layoutInCell="1" allowOverlap="1" wp14:anchorId="1BFF7EB8" wp14:editId="33AD202D">
          <wp:simplePos x="0" y="0"/>
          <wp:positionH relativeFrom="column">
            <wp:posOffset>-1017905</wp:posOffset>
          </wp:positionH>
          <wp:positionV relativeFrom="paragraph">
            <wp:posOffset>-360045</wp:posOffset>
          </wp:positionV>
          <wp:extent cx="7572375" cy="2581306"/>
          <wp:effectExtent l="0" t="0" r="0" b="0"/>
          <wp:wrapNone/>
          <wp:docPr id="2" name="图片 2" descr="C:\Users\wangcuiming\Desktop\新建文件夹 (2)\word  模版使用图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wangcuiming\Desktop\新建文件夹 (2)\word  模版使用图-01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72375" cy="25813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  <w:noProof/>
        <w:lang w:val="en-US" w:eastAsia="zh-CN"/>
      </w:rPr>
      <w:t xml:space="preserve">     </w:t>
    </w:r>
    <w:r w:rsidR="008A0DEF"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6630D3"/>
    <w:multiLevelType w:val="hybridMultilevel"/>
    <w:tmpl w:val="99748572"/>
    <w:lvl w:ilvl="0" w:tplc="D04A1D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8AA677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CC8A82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B1F6A6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C80021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3578BD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55E6BD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95F2D3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7AA6C8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">
    <w:nsid w:val="1C547F6F"/>
    <w:multiLevelType w:val="hybridMultilevel"/>
    <w:tmpl w:val="7772BD1A"/>
    <w:lvl w:ilvl="0" w:tplc="305A4F1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2F37C59"/>
    <w:multiLevelType w:val="hybridMultilevel"/>
    <w:tmpl w:val="7DACCE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5572744"/>
    <w:multiLevelType w:val="hybridMultilevel"/>
    <w:tmpl w:val="1B3060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CCE09FB"/>
    <w:multiLevelType w:val="hybridMultilevel"/>
    <w:tmpl w:val="E892EDB2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5">
    <w:nsid w:val="3E7131CB"/>
    <w:multiLevelType w:val="hybridMultilevel"/>
    <w:tmpl w:val="F466A3A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2142C43"/>
    <w:multiLevelType w:val="hybridMultilevel"/>
    <w:tmpl w:val="A09055F4"/>
    <w:lvl w:ilvl="0" w:tplc="0568AAB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88CCD0C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84941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5FCD7E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98C98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B3897A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00489D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A8C0E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E64E78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432A771A"/>
    <w:multiLevelType w:val="hybridMultilevel"/>
    <w:tmpl w:val="F2D209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4B3A34EE"/>
    <w:multiLevelType w:val="hybridMultilevel"/>
    <w:tmpl w:val="AFEC828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52FE2619"/>
    <w:multiLevelType w:val="hybridMultilevel"/>
    <w:tmpl w:val="7BE22B16"/>
    <w:lvl w:ilvl="0" w:tplc="2E109F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54E2D0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AEE2A1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DE4211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8F82EB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9BF447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F63E48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21A04D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144025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0">
    <w:nsid w:val="5CD77ABB"/>
    <w:multiLevelType w:val="hybridMultilevel"/>
    <w:tmpl w:val="5A9A1F4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736668A8"/>
    <w:multiLevelType w:val="hybridMultilevel"/>
    <w:tmpl w:val="C1BCCD38"/>
    <w:lvl w:ilvl="0" w:tplc="5E80ED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  <w:sz w:val="28"/>
        <w:szCs w:val="28"/>
      </w:rPr>
    </w:lvl>
    <w:lvl w:ilvl="1" w:tplc="F8DA71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6CE89C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79CACB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2222C0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A3BC07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3266BF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419EB0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93E672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num w:numId="1">
    <w:abstractNumId w:val="1"/>
  </w:num>
  <w:num w:numId="2">
    <w:abstractNumId w:val="7"/>
  </w:num>
  <w:num w:numId="3">
    <w:abstractNumId w:val="11"/>
  </w:num>
  <w:num w:numId="4">
    <w:abstractNumId w:val="0"/>
  </w:num>
  <w:num w:numId="5">
    <w:abstractNumId w:val="9"/>
  </w:num>
  <w:num w:numId="6">
    <w:abstractNumId w:val="4"/>
  </w:num>
  <w:num w:numId="7">
    <w:abstractNumId w:val="2"/>
  </w:num>
  <w:num w:numId="8">
    <w:abstractNumId w:val="10"/>
  </w:num>
  <w:num w:numId="9">
    <w:abstractNumId w:val="6"/>
  </w:num>
  <w:num w:numId="10">
    <w:abstractNumId w:val="8"/>
  </w:num>
  <w:num w:numId="11">
    <w:abstractNumId w:val="5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662F"/>
    <w:rsid w:val="0001094F"/>
    <w:rsid w:val="00046642"/>
    <w:rsid w:val="000A6BFB"/>
    <w:rsid w:val="000C18CD"/>
    <w:rsid w:val="000E508B"/>
    <w:rsid w:val="000F01D9"/>
    <w:rsid w:val="00101533"/>
    <w:rsid w:val="00107488"/>
    <w:rsid w:val="00161252"/>
    <w:rsid w:val="00164DAE"/>
    <w:rsid w:val="00174B23"/>
    <w:rsid w:val="001B0799"/>
    <w:rsid w:val="001D2A14"/>
    <w:rsid w:val="001E686D"/>
    <w:rsid w:val="0021585B"/>
    <w:rsid w:val="002348A1"/>
    <w:rsid w:val="002433B8"/>
    <w:rsid w:val="002514E0"/>
    <w:rsid w:val="00287062"/>
    <w:rsid w:val="002956C6"/>
    <w:rsid w:val="002C26BA"/>
    <w:rsid w:val="00333B66"/>
    <w:rsid w:val="00347AC3"/>
    <w:rsid w:val="003A2473"/>
    <w:rsid w:val="003A4220"/>
    <w:rsid w:val="003B1DF9"/>
    <w:rsid w:val="00403A01"/>
    <w:rsid w:val="00421DA3"/>
    <w:rsid w:val="00421F9D"/>
    <w:rsid w:val="004223B8"/>
    <w:rsid w:val="004757A5"/>
    <w:rsid w:val="00491152"/>
    <w:rsid w:val="004D11AE"/>
    <w:rsid w:val="004E3A90"/>
    <w:rsid w:val="00523F5D"/>
    <w:rsid w:val="00547593"/>
    <w:rsid w:val="00552F88"/>
    <w:rsid w:val="00583A09"/>
    <w:rsid w:val="00586624"/>
    <w:rsid w:val="005A10D3"/>
    <w:rsid w:val="005E6082"/>
    <w:rsid w:val="006010D6"/>
    <w:rsid w:val="006315D4"/>
    <w:rsid w:val="0064200D"/>
    <w:rsid w:val="00656ACE"/>
    <w:rsid w:val="006C418A"/>
    <w:rsid w:val="006D2F4B"/>
    <w:rsid w:val="006D7FB8"/>
    <w:rsid w:val="006F78E7"/>
    <w:rsid w:val="00710346"/>
    <w:rsid w:val="0074693D"/>
    <w:rsid w:val="0075372B"/>
    <w:rsid w:val="00754B47"/>
    <w:rsid w:val="007E6511"/>
    <w:rsid w:val="0080081C"/>
    <w:rsid w:val="00803ECD"/>
    <w:rsid w:val="0082558C"/>
    <w:rsid w:val="008404E5"/>
    <w:rsid w:val="0084115F"/>
    <w:rsid w:val="008442BA"/>
    <w:rsid w:val="00846896"/>
    <w:rsid w:val="00847AD2"/>
    <w:rsid w:val="00871EC9"/>
    <w:rsid w:val="00875BAC"/>
    <w:rsid w:val="008908BB"/>
    <w:rsid w:val="0089662F"/>
    <w:rsid w:val="008A0DEF"/>
    <w:rsid w:val="008E711D"/>
    <w:rsid w:val="008F5758"/>
    <w:rsid w:val="00901EC9"/>
    <w:rsid w:val="00980459"/>
    <w:rsid w:val="00985EC8"/>
    <w:rsid w:val="00993543"/>
    <w:rsid w:val="009A4681"/>
    <w:rsid w:val="009B2464"/>
    <w:rsid w:val="009D2FD8"/>
    <w:rsid w:val="009D54B2"/>
    <w:rsid w:val="00A34BE2"/>
    <w:rsid w:val="00A34F1A"/>
    <w:rsid w:val="00A91E4B"/>
    <w:rsid w:val="00AA075E"/>
    <w:rsid w:val="00AA3ACF"/>
    <w:rsid w:val="00AA6D32"/>
    <w:rsid w:val="00AB198A"/>
    <w:rsid w:val="00B1454D"/>
    <w:rsid w:val="00B97840"/>
    <w:rsid w:val="00BA3739"/>
    <w:rsid w:val="00BA5353"/>
    <w:rsid w:val="00BB48E3"/>
    <w:rsid w:val="00BC5E69"/>
    <w:rsid w:val="00C05222"/>
    <w:rsid w:val="00C0785C"/>
    <w:rsid w:val="00C13939"/>
    <w:rsid w:val="00C14D4E"/>
    <w:rsid w:val="00C3445F"/>
    <w:rsid w:val="00C522C0"/>
    <w:rsid w:val="00C700F3"/>
    <w:rsid w:val="00CD14F8"/>
    <w:rsid w:val="00CD6ACD"/>
    <w:rsid w:val="00CE407B"/>
    <w:rsid w:val="00D03CDE"/>
    <w:rsid w:val="00D267D2"/>
    <w:rsid w:val="00D42648"/>
    <w:rsid w:val="00DA25BD"/>
    <w:rsid w:val="00DB3326"/>
    <w:rsid w:val="00DB533E"/>
    <w:rsid w:val="00E06DC9"/>
    <w:rsid w:val="00E10F71"/>
    <w:rsid w:val="00E1461B"/>
    <w:rsid w:val="00E15A5F"/>
    <w:rsid w:val="00E34BA6"/>
    <w:rsid w:val="00E65F3E"/>
    <w:rsid w:val="00EA4366"/>
    <w:rsid w:val="00EE215C"/>
    <w:rsid w:val="00EE6F12"/>
    <w:rsid w:val="00F023A3"/>
    <w:rsid w:val="00F171C1"/>
    <w:rsid w:val="00F432B1"/>
    <w:rsid w:val="00F44613"/>
    <w:rsid w:val="00FC0109"/>
    <w:rsid w:val="00FF6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CD14F8"/>
    <w:pPr>
      <w:spacing w:line="260" w:lineRule="atLeast"/>
    </w:pPr>
    <w:rPr>
      <w:rFonts w:ascii="Arial" w:hAnsi="Arial"/>
      <w:szCs w:val="24"/>
      <w:lang w:val="en-GB" w:eastAsia="en-US"/>
    </w:rPr>
  </w:style>
  <w:style w:type="paragraph" w:styleId="1">
    <w:name w:val="heading 1"/>
    <w:basedOn w:val="a"/>
    <w:next w:val="a"/>
    <w:qFormat/>
    <w:rsid w:val="009D2FD8"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CD14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rsid w:val="00CD14F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customStyle="1" w:styleId="OfficeAddress">
    <w:name w:val="Office Address"/>
    <w:basedOn w:val="a"/>
    <w:rsid w:val="00CD14F8"/>
    <w:pPr>
      <w:tabs>
        <w:tab w:val="left" w:pos="170"/>
      </w:tabs>
      <w:spacing w:line="210" w:lineRule="atLeast"/>
    </w:pPr>
    <w:rPr>
      <w:sz w:val="17"/>
    </w:rPr>
  </w:style>
  <w:style w:type="paragraph" w:customStyle="1" w:styleId="SectorHeading">
    <w:name w:val="Sector Heading"/>
    <w:basedOn w:val="a"/>
    <w:rsid w:val="00CD14F8"/>
    <w:pPr>
      <w:spacing w:before="420"/>
    </w:pPr>
    <w:rPr>
      <w:b/>
      <w:bCs/>
    </w:rPr>
  </w:style>
  <w:style w:type="paragraph" w:customStyle="1" w:styleId="Addressee">
    <w:name w:val="Addressee"/>
    <w:basedOn w:val="a"/>
    <w:rsid w:val="00CD14F8"/>
    <w:pPr>
      <w:spacing w:before="80" w:after="40"/>
    </w:pPr>
    <w:rPr>
      <w:noProof/>
    </w:rPr>
  </w:style>
  <w:style w:type="paragraph" w:customStyle="1" w:styleId="a5">
    <w:basedOn w:val="a"/>
    <w:next w:val="a6"/>
    <w:rsid w:val="00CD14F8"/>
    <w:pPr>
      <w:spacing w:after="260"/>
    </w:pPr>
  </w:style>
  <w:style w:type="paragraph" w:styleId="a6">
    <w:name w:val="Body Text"/>
    <w:basedOn w:val="a"/>
    <w:rsid w:val="00CD14F8"/>
    <w:pPr>
      <w:spacing w:after="120"/>
    </w:pPr>
  </w:style>
  <w:style w:type="paragraph" w:styleId="a7">
    <w:name w:val="Signature"/>
    <w:aliases w:val="Signature Details"/>
    <w:basedOn w:val="a"/>
    <w:rsid w:val="00CD14F8"/>
    <w:pPr>
      <w:keepLines/>
    </w:pPr>
  </w:style>
  <w:style w:type="paragraph" w:customStyle="1" w:styleId="SignatureName">
    <w:name w:val="Signature Name"/>
    <w:basedOn w:val="a7"/>
    <w:next w:val="a7"/>
    <w:rsid w:val="00CD14F8"/>
    <w:pPr>
      <w:keepNext/>
      <w:spacing w:before="520"/>
    </w:pPr>
  </w:style>
  <w:style w:type="character" w:styleId="a8">
    <w:name w:val="page number"/>
    <w:basedOn w:val="a0"/>
    <w:rsid w:val="00FC0109"/>
  </w:style>
  <w:style w:type="character" w:styleId="a9">
    <w:name w:val="Hyperlink"/>
    <w:rsid w:val="009D54B2"/>
    <w:rPr>
      <w:color w:val="0000FF"/>
      <w:u w:val="single"/>
    </w:rPr>
  </w:style>
  <w:style w:type="paragraph" w:styleId="aa">
    <w:name w:val="Balloon Text"/>
    <w:basedOn w:val="a"/>
    <w:semiHidden/>
    <w:rsid w:val="00A34BE2"/>
    <w:rPr>
      <w:sz w:val="18"/>
      <w:szCs w:val="18"/>
    </w:rPr>
  </w:style>
  <w:style w:type="paragraph" w:styleId="ab">
    <w:name w:val="List Paragraph"/>
    <w:basedOn w:val="a"/>
    <w:uiPriority w:val="34"/>
    <w:qFormat/>
    <w:rsid w:val="00547593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CD14F8"/>
    <w:pPr>
      <w:spacing w:line="260" w:lineRule="atLeast"/>
    </w:pPr>
    <w:rPr>
      <w:rFonts w:ascii="Arial" w:hAnsi="Arial"/>
      <w:szCs w:val="24"/>
      <w:lang w:val="en-GB" w:eastAsia="en-US"/>
    </w:rPr>
  </w:style>
  <w:style w:type="paragraph" w:styleId="1">
    <w:name w:val="heading 1"/>
    <w:basedOn w:val="a"/>
    <w:next w:val="a"/>
    <w:qFormat/>
    <w:rsid w:val="009D2FD8"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CD14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rsid w:val="00CD14F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customStyle="1" w:styleId="OfficeAddress">
    <w:name w:val="Office Address"/>
    <w:basedOn w:val="a"/>
    <w:rsid w:val="00CD14F8"/>
    <w:pPr>
      <w:tabs>
        <w:tab w:val="left" w:pos="170"/>
      </w:tabs>
      <w:spacing w:line="210" w:lineRule="atLeast"/>
    </w:pPr>
    <w:rPr>
      <w:sz w:val="17"/>
    </w:rPr>
  </w:style>
  <w:style w:type="paragraph" w:customStyle="1" w:styleId="SectorHeading">
    <w:name w:val="Sector Heading"/>
    <w:basedOn w:val="a"/>
    <w:rsid w:val="00CD14F8"/>
    <w:pPr>
      <w:spacing w:before="420"/>
    </w:pPr>
    <w:rPr>
      <w:b/>
      <w:bCs/>
    </w:rPr>
  </w:style>
  <w:style w:type="paragraph" w:customStyle="1" w:styleId="Addressee">
    <w:name w:val="Addressee"/>
    <w:basedOn w:val="a"/>
    <w:rsid w:val="00CD14F8"/>
    <w:pPr>
      <w:spacing w:before="80" w:after="40"/>
    </w:pPr>
    <w:rPr>
      <w:noProof/>
    </w:rPr>
  </w:style>
  <w:style w:type="paragraph" w:customStyle="1" w:styleId="a5">
    <w:basedOn w:val="a"/>
    <w:next w:val="a6"/>
    <w:rsid w:val="00CD14F8"/>
    <w:pPr>
      <w:spacing w:after="260"/>
    </w:pPr>
  </w:style>
  <w:style w:type="paragraph" w:styleId="a6">
    <w:name w:val="Body Text"/>
    <w:basedOn w:val="a"/>
    <w:rsid w:val="00CD14F8"/>
    <w:pPr>
      <w:spacing w:after="120"/>
    </w:pPr>
  </w:style>
  <w:style w:type="paragraph" w:styleId="a7">
    <w:name w:val="Signature"/>
    <w:aliases w:val="Signature Details"/>
    <w:basedOn w:val="a"/>
    <w:rsid w:val="00CD14F8"/>
    <w:pPr>
      <w:keepLines/>
    </w:pPr>
  </w:style>
  <w:style w:type="paragraph" w:customStyle="1" w:styleId="SignatureName">
    <w:name w:val="Signature Name"/>
    <w:basedOn w:val="a7"/>
    <w:next w:val="a7"/>
    <w:rsid w:val="00CD14F8"/>
    <w:pPr>
      <w:keepNext/>
      <w:spacing w:before="520"/>
    </w:pPr>
  </w:style>
  <w:style w:type="character" w:styleId="a8">
    <w:name w:val="page number"/>
    <w:basedOn w:val="a0"/>
    <w:rsid w:val="00FC0109"/>
  </w:style>
  <w:style w:type="character" w:styleId="a9">
    <w:name w:val="Hyperlink"/>
    <w:rsid w:val="009D54B2"/>
    <w:rPr>
      <w:color w:val="0000FF"/>
      <w:u w:val="single"/>
    </w:rPr>
  </w:style>
  <w:style w:type="paragraph" w:styleId="aa">
    <w:name w:val="Balloon Text"/>
    <w:basedOn w:val="a"/>
    <w:semiHidden/>
    <w:rsid w:val="00A34BE2"/>
    <w:rPr>
      <w:sz w:val="18"/>
      <w:szCs w:val="18"/>
    </w:rPr>
  </w:style>
  <w:style w:type="paragraph" w:styleId="ab">
    <w:name w:val="List Paragraph"/>
    <w:basedOn w:val="a"/>
    <w:uiPriority w:val="34"/>
    <w:qFormat/>
    <w:rsid w:val="0054759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17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66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1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7657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31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5499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0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0971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diagramData" Target="diagrams/data2.xml"/><Relationship Id="rId18" Type="http://schemas.openxmlformats.org/officeDocument/2006/relationships/diagramData" Target="diagrams/data3.xml"/><Relationship Id="rId26" Type="http://schemas.openxmlformats.org/officeDocument/2006/relationships/diagramColors" Target="diagrams/colors4.xml"/><Relationship Id="rId3" Type="http://schemas.microsoft.com/office/2007/relationships/stylesWithEffects" Target="stylesWithEffects.xml"/><Relationship Id="rId21" Type="http://schemas.openxmlformats.org/officeDocument/2006/relationships/diagramColors" Target="diagrams/colors3.xml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microsoft.com/office/2007/relationships/diagramDrawing" Target="diagrams/drawing2.xml"/><Relationship Id="rId25" Type="http://schemas.openxmlformats.org/officeDocument/2006/relationships/diagramQuickStyle" Target="diagrams/quickStyle4.xm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diagramColors" Target="diagrams/colors2.xml"/><Relationship Id="rId20" Type="http://schemas.openxmlformats.org/officeDocument/2006/relationships/diagramQuickStyle" Target="diagrams/quickStyle3.xml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diagramLayout" Target="diagrams/layout4.xm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2.xml"/><Relationship Id="rId23" Type="http://schemas.openxmlformats.org/officeDocument/2006/relationships/diagramData" Target="diagrams/data4.xml"/><Relationship Id="rId28" Type="http://schemas.openxmlformats.org/officeDocument/2006/relationships/image" Target="media/image1.png"/><Relationship Id="rId10" Type="http://schemas.openxmlformats.org/officeDocument/2006/relationships/diagramQuickStyle" Target="diagrams/quickStyle1.xml"/><Relationship Id="rId19" Type="http://schemas.openxmlformats.org/officeDocument/2006/relationships/diagramLayout" Target="diagrams/layout3.xml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diagramLayout" Target="diagrams/layout2.xml"/><Relationship Id="rId22" Type="http://schemas.microsoft.com/office/2007/relationships/diagramDrawing" Target="diagrams/drawing3.xml"/><Relationship Id="rId27" Type="http://schemas.microsoft.com/office/2007/relationships/diagramDrawing" Target="diagrams/drawing4.xml"/><Relationship Id="rId30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PT&#22270;&#29255;&#32032;&#26448;\CTR&#27169;&#29256;\CTR%202013%20WORD&#27169;&#29256;&#65288;2007-2010&#65289;-&#31446;&#29256;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61AB053-F520-46A4-A7CB-EC544F2D1DF2}" type="doc">
      <dgm:prSet loTypeId="urn:microsoft.com/office/officeart/2005/8/layout/hierarchy3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F368BC4C-EABF-4A08-B89A-2EA6D864EAC3}">
      <dgm:prSet phldrT="[文本]" custT="1"/>
      <dgm:spPr/>
      <dgm:t>
        <a:bodyPr/>
        <a:lstStyle/>
        <a:p>
          <a:r>
            <a:rPr lang="zh-CN" altLang="en-US" sz="1200"/>
            <a:t>人员管理</a:t>
          </a:r>
        </a:p>
      </dgm:t>
    </dgm:pt>
    <dgm:pt modelId="{751646B9-FC37-43AE-86E4-77402D3B5B47}" type="parTrans" cxnId="{AA8B4AFA-4B84-460F-B9BC-7B38C59C65F3}">
      <dgm:prSet/>
      <dgm:spPr/>
      <dgm:t>
        <a:bodyPr/>
        <a:lstStyle/>
        <a:p>
          <a:endParaRPr lang="zh-CN" altLang="en-US"/>
        </a:p>
      </dgm:t>
    </dgm:pt>
    <dgm:pt modelId="{0969F961-524B-4A0C-8FC0-8BD9B6D6B924}" type="sibTrans" cxnId="{AA8B4AFA-4B84-460F-B9BC-7B38C59C65F3}">
      <dgm:prSet/>
      <dgm:spPr/>
      <dgm:t>
        <a:bodyPr/>
        <a:lstStyle/>
        <a:p>
          <a:endParaRPr lang="zh-CN" altLang="en-US"/>
        </a:p>
      </dgm:t>
    </dgm:pt>
    <dgm:pt modelId="{6C385CF9-A8A7-4E3F-B2F8-819C412E260B}">
      <dgm:prSet phldrT="[文本]" custT="1"/>
      <dgm:spPr/>
      <dgm:t>
        <a:bodyPr/>
        <a:lstStyle/>
        <a:p>
          <a:r>
            <a:rPr lang="zh-CN" altLang="en-US" sz="1200" baseline="0"/>
            <a:t>人员资料</a:t>
          </a:r>
        </a:p>
      </dgm:t>
    </dgm:pt>
    <dgm:pt modelId="{1B67FA20-2B98-457E-BE44-46EBC1F122DD}" type="parTrans" cxnId="{2E784197-729B-49EA-81E5-56A4C8199F87}">
      <dgm:prSet/>
      <dgm:spPr/>
      <dgm:t>
        <a:bodyPr/>
        <a:lstStyle/>
        <a:p>
          <a:endParaRPr lang="zh-CN" altLang="en-US"/>
        </a:p>
      </dgm:t>
    </dgm:pt>
    <dgm:pt modelId="{9A4A1F08-4261-424C-9358-E30CFE5273A6}" type="sibTrans" cxnId="{2E784197-729B-49EA-81E5-56A4C8199F87}">
      <dgm:prSet/>
      <dgm:spPr/>
      <dgm:t>
        <a:bodyPr/>
        <a:lstStyle/>
        <a:p>
          <a:endParaRPr lang="zh-CN" altLang="en-US"/>
        </a:p>
      </dgm:t>
    </dgm:pt>
    <dgm:pt modelId="{2ECBD422-4C01-43B3-9CE5-923AC352870C}">
      <dgm:prSet phldrT="[文本]" custT="1"/>
      <dgm:spPr/>
      <dgm:t>
        <a:bodyPr/>
        <a:lstStyle/>
        <a:p>
          <a:r>
            <a:rPr lang="zh-CN" altLang="en-US" sz="1200" baseline="0"/>
            <a:t>基础培训与测试</a:t>
          </a:r>
        </a:p>
      </dgm:t>
    </dgm:pt>
    <dgm:pt modelId="{5517B414-4CAE-4BE3-AEF0-474A1B7F3B3E}" type="parTrans" cxnId="{294000B9-724C-41C4-AD56-A7A7AB8CEE58}">
      <dgm:prSet/>
      <dgm:spPr/>
      <dgm:t>
        <a:bodyPr/>
        <a:lstStyle/>
        <a:p>
          <a:endParaRPr lang="zh-CN" altLang="en-US"/>
        </a:p>
      </dgm:t>
    </dgm:pt>
    <dgm:pt modelId="{06439580-FFE2-463D-9D86-E9D8AABA3095}" type="sibTrans" cxnId="{294000B9-724C-41C4-AD56-A7A7AB8CEE58}">
      <dgm:prSet/>
      <dgm:spPr/>
      <dgm:t>
        <a:bodyPr/>
        <a:lstStyle/>
        <a:p>
          <a:endParaRPr lang="zh-CN" altLang="en-US"/>
        </a:p>
      </dgm:t>
    </dgm:pt>
    <dgm:pt modelId="{BAE2F8A9-7C59-407C-8E52-01EA9BA3CFC0}">
      <dgm:prSet phldrT="[文本]" custT="1"/>
      <dgm:spPr/>
      <dgm:t>
        <a:bodyPr/>
        <a:lstStyle/>
        <a:p>
          <a:r>
            <a:rPr lang="zh-CN" altLang="en-US" sz="1200"/>
            <a:t>项目管理</a:t>
          </a:r>
          <a:endParaRPr lang="en-US" altLang="zh-CN" sz="1200"/>
        </a:p>
        <a:p>
          <a:r>
            <a:rPr lang="en-US" altLang="zh-CN" sz="1200"/>
            <a:t>&amp;</a:t>
          </a:r>
          <a:r>
            <a:rPr lang="zh-CN" altLang="en-US" sz="1200"/>
            <a:t>数据采集</a:t>
          </a:r>
        </a:p>
      </dgm:t>
    </dgm:pt>
    <dgm:pt modelId="{1DC59A9B-16D7-444C-AFE7-858A4E46BC83}" type="parTrans" cxnId="{CDC68FA5-AC6A-4781-9F22-69BE9B06DB03}">
      <dgm:prSet/>
      <dgm:spPr/>
      <dgm:t>
        <a:bodyPr/>
        <a:lstStyle/>
        <a:p>
          <a:endParaRPr lang="zh-CN" altLang="en-US"/>
        </a:p>
      </dgm:t>
    </dgm:pt>
    <dgm:pt modelId="{371306CD-F667-42AF-9740-672928E370DA}" type="sibTrans" cxnId="{CDC68FA5-AC6A-4781-9F22-69BE9B06DB03}">
      <dgm:prSet/>
      <dgm:spPr/>
      <dgm:t>
        <a:bodyPr/>
        <a:lstStyle/>
        <a:p>
          <a:endParaRPr lang="zh-CN" altLang="en-US"/>
        </a:p>
      </dgm:t>
    </dgm:pt>
    <dgm:pt modelId="{49E635F2-0A14-4467-8AE4-1AE14328C638}">
      <dgm:prSet phldrT="[文本]" custT="1"/>
      <dgm:spPr/>
      <dgm:t>
        <a:bodyPr/>
        <a:lstStyle/>
        <a:p>
          <a:r>
            <a:rPr lang="zh-CN" altLang="en-US" sz="1200"/>
            <a:t>问卷编辑</a:t>
          </a:r>
        </a:p>
      </dgm:t>
    </dgm:pt>
    <dgm:pt modelId="{D9027533-76DF-4468-9237-4B714AAA9344}" type="parTrans" cxnId="{1F422261-00C3-40C6-B6BF-996CA46F25BF}">
      <dgm:prSet/>
      <dgm:spPr/>
      <dgm:t>
        <a:bodyPr/>
        <a:lstStyle/>
        <a:p>
          <a:endParaRPr lang="zh-CN" altLang="en-US"/>
        </a:p>
      </dgm:t>
    </dgm:pt>
    <dgm:pt modelId="{1620D11B-6B8E-45FA-9E75-8FAF52EF00ED}" type="sibTrans" cxnId="{1F422261-00C3-40C6-B6BF-996CA46F25BF}">
      <dgm:prSet/>
      <dgm:spPr/>
      <dgm:t>
        <a:bodyPr/>
        <a:lstStyle/>
        <a:p>
          <a:endParaRPr lang="zh-CN" altLang="en-US"/>
        </a:p>
      </dgm:t>
    </dgm:pt>
    <dgm:pt modelId="{C1D35B23-82E2-4E99-A705-ACF01485918C}">
      <dgm:prSet phldrT="[文本]" custT="1"/>
      <dgm:spPr/>
      <dgm:t>
        <a:bodyPr/>
        <a:lstStyle/>
        <a:p>
          <a:r>
            <a:rPr lang="zh-CN" altLang="en-US" sz="1200" baseline="0"/>
            <a:t>数据录入</a:t>
          </a:r>
          <a:r>
            <a:rPr lang="en-US" altLang="zh-CN" sz="1200" baseline="0"/>
            <a:t>&amp;</a:t>
          </a:r>
          <a:r>
            <a:rPr lang="zh-CN" altLang="en-US" sz="1200" baseline="0"/>
            <a:t>视频上传</a:t>
          </a:r>
        </a:p>
      </dgm:t>
    </dgm:pt>
    <dgm:pt modelId="{A3429843-ED46-4826-99B1-605D4010E36F}" type="parTrans" cxnId="{6D70705F-E698-4162-84E1-AA83D2D3B538}">
      <dgm:prSet/>
      <dgm:spPr/>
      <dgm:t>
        <a:bodyPr/>
        <a:lstStyle/>
        <a:p>
          <a:endParaRPr lang="zh-CN" altLang="en-US"/>
        </a:p>
      </dgm:t>
    </dgm:pt>
    <dgm:pt modelId="{6E1B6440-96EB-46CD-8C91-89DA7D97C11A}" type="sibTrans" cxnId="{6D70705F-E698-4162-84E1-AA83D2D3B538}">
      <dgm:prSet/>
      <dgm:spPr/>
      <dgm:t>
        <a:bodyPr/>
        <a:lstStyle/>
        <a:p>
          <a:endParaRPr lang="zh-CN" altLang="en-US"/>
        </a:p>
      </dgm:t>
    </dgm:pt>
    <dgm:pt modelId="{C287DC2C-EC53-4CB2-9374-F48EDF28F345}">
      <dgm:prSet custT="1"/>
      <dgm:spPr/>
      <dgm:t>
        <a:bodyPr/>
        <a:lstStyle/>
        <a:p>
          <a:r>
            <a:rPr lang="zh-CN" altLang="en-US" sz="1200"/>
            <a:t>复核检验</a:t>
          </a:r>
        </a:p>
      </dgm:t>
    </dgm:pt>
    <dgm:pt modelId="{1BA9C3C9-4929-4754-A239-EC7B10454434}" type="parTrans" cxnId="{47D28515-0933-48D6-99F4-EA80C1EE90D9}">
      <dgm:prSet/>
      <dgm:spPr/>
      <dgm:t>
        <a:bodyPr/>
        <a:lstStyle/>
        <a:p>
          <a:endParaRPr lang="zh-CN" altLang="en-US"/>
        </a:p>
      </dgm:t>
    </dgm:pt>
    <dgm:pt modelId="{1F8B1501-A17F-4869-83D3-400CC61143E2}" type="sibTrans" cxnId="{47D28515-0933-48D6-99F4-EA80C1EE90D9}">
      <dgm:prSet/>
      <dgm:spPr/>
      <dgm:t>
        <a:bodyPr/>
        <a:lstStyle/>
        <a:p>
          <a:endParaRPr lang="zh-CN" altLang="en-US"/>
        </a:p>
      </dgm:t>
    </dgm:pt>
    <dgm:pt modelId="{7BC7A8EC-CD58-4573-A63E-E10D1129111F}">
      <dgm:prSet custT="1"/>
      <dgm:spPr/>
      <dgm:t>
        <a:bodyPr/>
        <a:lstStyle/>
        <a:p>
          <a:r>
            <a:rPr lang="zh-CN" altLang="en-US" sz="1200"/>
            <a:t>统计报表</a:t>
          </a:r>
        </a:p>
      </dgm:t>
    </dgm:pt>
    <dgm:pt modelId="{64854E76-D405-490A-B828-9F6670CD9B08}" type="parTrans" cxnId="{CE79BCEC-849B-4B16-9254-66F7ED25F0A8}">
      <dgm:prSet/>
      <dgm:spPr/>
      <dgm:t>
        <a:bodyPr/>
        <a:lstStyle/>
        <a:p>
          <a:endParaRPr lang="zh-CN" altLang="en-US"/>
        </a:p>
      </dgm:t>
    </dgm:pt>
    <dgm:pt modelId="{5975587E-EDA2-48E7-A2C8-5A72942E5582}" type="sibTrans" cxnId="{CE79BCEC-849B-4B16-9254-66F7ED25F0A8}">
      <dgm:prSet/>
      <dgm:spPr/>
      <dgm:t>
        <a:bodyPr/>
        <a:lstStyle/>
        <a:p>
          <a:endParaRPr lang="zh-CN" altLang="en-US"/>
        </a:p>
      </dgm:t>
    </dgm:pt>
    <dgm:pt modelId="{9CC3BBFD-3D0F-4B09-B112-B6E50C16B9FB}">
      <dgm:prSet custT="1"/>
      <dgm:spPr/>
      <dgm:t>
        <a:bodyPr/>
        <a:lstStyle/>
        <a:p>
          <a:r>
            <a:rPr lang="zh-CN" altLang="en-US" sz="1200"/>
            <a:t>执行项目情况</a:t>
          </a:r>
        </a:p>
      </dgm:t>
    </dgm:pt>
    <dgm:pt modelId="{46ADDF2F-DC4D-4BC2-BF7B-91B156DD8605}" type="parTrans" cxnId="{34EF85D4-B974-448C-B46F-184846D9380B}">
      <dgm:prSet/>
      <dgm:spPr/>
      <dgm:t>
        <a:bodyPr/>
        <a:lstStyle/>
        <a:p>
          <a:endParaRPr lang="zh-CN" altLang="en-US"/>
        </a:p>
      </dgm:t>
    </dgm:pt>
    <dgm:pt modelId="{2C54F08A-6664-4BC7-933B-F6BAD73BCA2B}" type="sibTrans" cxnId="{34EF85D4-B974-448C-B46F-184846D9380B}">
      <dgm:prSet/>
      <dgm:spPr/>
      <dgm:t>
        <a:bodyPr/>
        <a:lstStyle/>
        <a:p>
          <a:endParaRPr lang="zh-CN" altLang="en-US"/>
        </a:p>
      </dgm:t>
    </dgm:pt>
    <dgm:pt modelId="{54E83C7C-CBCE-4C11-A0D7-969D6217DC07}">
      <dgm:prSet custT="1"/>
      <dgm:spPr/>
      <dgm:t>
        <a:bodyPr/>
        <a:lstStyle/>
        <a:p>
          <a:r>
            <a:rPr lang="en-US" altLang="zh-CN" sz="1200"/>
            <a:t>QC</a:t>
          </a:r>
          <a:r>
            <a:rPr lang="zh-CN" altLang="en-US" sz="1200"/>
            <a:t>审核记录</a:t>
          </a:r>
        </a:p>
      </dgm:t>
    </dgm:pt>
    <dgm:pt modelId="{EABD4F23-ADAE-453B-91DD-1D9678B562AA}" type="parTrans" cxnId="{07A33F46-7E82-4807-A4F9-346EC569485C}">
      <dgm:prSet/>
      <dgm:spPr/>
      <dgm:t>
        <a:bodyPr/>
        <a:lstStyle/>
        <a:p>
          <a:endParaRPr lang="zh-CN" altLang="en-US"/>
        </a:p>
      </dgm:t>
    </dgm:pt>
    <dgm:pt modelId="{EB071932-E486-44B0-BFB5-D6E5FD2777DF}" type="sibTrans" cxnId="{07A33F46-7E82-4807-A4F9-346EC569485C}">
      <dgm:prSet/>
      <dgm:spPr/>
      <dgm:t>
        <a:bodyPr/>
        <a:lstStyle/>
        <a:p>
          <a:endParaRPr lang="zh-CN" altLang="en-US"/>
        </a:p>
      </dgm:t>
    </dgm:pt>
    <dgm:pt modelId="{9C141BB7-ABB9-4BB5-9202-604F3C5CD68E}">
      <dgm:prSet custT="1"/>
      <dgm:spPr/>
      <dgm:t>
        <a:bodyPr/>
        <a:lstStyle/>
        <a:p>
          <a:r>
            <a:rPr lang="zh-CN" altLang="en-US" sz="1200"/>
            <a:t>客户申诉管理</a:t>
          </a:r>
        </a:p>
      </dgm:t>
    </dgm:pt>
    <dgm:pt modelId="{07C79AFA-0582-4BC9-9FF8-3ABC59FD22AC}" type="parTrans" cxnId="{EC611EF3-2E34-4A72-915E-6725BA6C0D22}">
      <dgm:prSet/>
      <dgm:spPr/>
      <dgm:t>
        <a:bodyPr/>
        <a:lstStyle/>
        <a:p>
          <a:endParaRPr lang="zh-CN" altLang="en-US"/>
        </a:p>
      </dgm:t>
    </dgm:pt>
    <dgm:pt modelId="{DC21BA4B-7E80-4406-B3F0-84AE9CFA94D2}" type="sibTrans" cxnId="{EC611EF3-2E34-4A72-915E-6725BA6C0D22}">
      <dgm:prSet/>
      <dgm:spPr/>
      <dgm:t>
        <a:bodyPr/>
        <a:lstStyle/>
        <a:p>
          <a:endParaRPr lang="zh-CN" altLang="en-US"/>
        </a:p>
      </dgm:t>
    </dgm:pt>
    <dgm:pt modelId="{E3B1C016-D92F-466E-B35D-F727DF5E29F0}">
      <dgm:prSet custT="1"/>
      <dgm:spPr/>
      <dgm:t>
        <a:bodyPr/>
        <a:lstStyle/>
        <a:p>
          <a:r>
            <a:rPr lang="zh-CN" altLang="en-US" sz="1200"/>
            <a:t>数据报表</a:t>
          </a:r>
        </a:p>
      </dgm:t>
    </dgm:pt>
    <dgm:pt modelId="{EF024727-477B-4C36-A34B-CC645A517B74}" type="parTrans" cxnId="{038C0D45-746E-46DF-B17A-A9F74F20000F}">
      <dgm:prSet/>
      <dgm:spPr/>
      <dgm:t>
        <a:bodyPr/>
        <a:lstStyle/>
        <a:p>
          <a:endParaRPr lang="zh-CN" altLang="en-US"/>
        </a:p>
      </dgm:t>
    </dgm:pt>
    <dgm:pt modelId="{C9D5D049-C619-4F28-98D1-9BEFAD24237C}" type="sibTrans" cxnId="{038C0D45-746E-46DF-B17A-A9F74F20000F}">
      <dgm:prSet/>
      <dgm:spPr/>
      <dgm:t>
        <a:bodyPr/>
        <a:lstStyle/>
        <a:p>
          <a:endParaRPr lang="zh-CN" altLang="en-US"/>
        </a:p>
      </dgm:t>
    </dgm:pt>
    <dgm:pt modelId="{FF536693-8AF4-47FB-844E-3A7D37E75B75}">
      <dgm:prSet custT="1"/>
      <dgm:spPr/>
      <dgm:t>
        <a:bodyPr/>
        <a:lstStyle/>
        <a:p>
          <a:r>
            <a:rPr lang="zh-CN" altLang="en-US" sz="1200"/>
            <a:t>人员评估报表</a:t>
          </a:r>
        </a:p>
      </dgm:t>
    </dgm:pt>
    <dgm:pt modelId="{7F1F443A-253A-4592-8B97-FF6D602DFC16}" type="parTrans" cxnId="{33EDC281-9E03-4DBC-8577-F06BB9CF960E}">
      <dgm:prSet/>
      <dgm:spPr/>
      <dgm:t>
        <a:bodyPr/>
        <a:lstStyle/>
        <a:p>
          <a:endParaRPr lang="zh-CN" altLang="en-US"/>
        </a:p>
      </dgm:t>
    </dgm:pt>
    <dgm:pt modelId="{D6E09C55-99A5-413A-A353-BFE41027C03D}" type="sibTrans" cxnId="{33EDC281-9E03-4DBC-8577-F06BB9CF960E}">
      <dgm:prSet/>
      <dgm:spPr/>
      <dgm:t>
        <a:bodyPr/>
        <a:lstStyle/>
        <a:p>
          <a:endParaRPr lang="zh-CN" altLang="en-US"/>
        </a:p>
      </dgm:t>
    </dgm:pt>
    <dgm:pt modelId="{4541291F-87E5-4ADB-98F4-6C7C9B79D6D0}">
      <dgm:prSet custT="1"/>
      <dgm:spPr/>
      <dgm:t>
        <a:bodyPr/>
        <a:lstStyle/>
        <a:p>
          <a:r>
            <a:rPr lang="zh-CN" altLang="en-US" sz="1200"/>
            <a:t>劳务费报表</a:t>
          </a:r>
        </a:p>
      </dgm:t>
    </dgm:pt>
    <dgm:pt modelId="{E3835B37-E0B2-48A1-9E52-652A76E3AC56}" type="parTrans" cxnId="{5E9FBC41-478F-4097-B7F3-0FC70893056A}">
      <dgm:prSet/>
      <dgm:spPr/>
      <dgm:t>
        <a:bodyPr/>
        <a:lstStyle/>
        <a:p>
          <a:endParaRPr lang="zh-CN" altLang="en-US"/>
        </a:p>
      </dgm:t>
    </dgm:pt>
    <dgm:pt modelId="{44019228-F459-47E0-8558-E5BBD1B07F23}" type="sibTrans" cxnId="{5E9FBC41-478F-4097-B7F3-0FC70893056A}">
      <dgm:prSet/>
      <dgm:spPr/>
      <dgm:t>
        <a:bodyPr/>
        <a:lstStyle/>
        <a:p>
          <a:endParaRPr lang="zh-CN" altLang="en-US"/>
        </a:p>
      </dgm:t>
    </dgm:pt>
    <dgm:pt modelId="{C097916E-3640-46F8-BD9A-198D4DFE4A8C}">
      <dgm:prSet custT="1"/>
      <dgm:spPr/>
      <dgm:t>
        <a:bodyPr/>
        <a:lstStyle/>
        <a:p>
          <a:r>
            <a:rPr lang="zh-CN" altLang="en-US" sz="1200" baseline="0"/>
            <a:t>项目进度表</a:t>
          </a:r>
        </a:p>
      </dgm:t>
    </dgm:pt>
    <dgm:pt modelId="{A2F7B701-F7C1-47C5-9E98-A635FF01D84B}" type="parTrans" cxnId="{0AA40551-7569-4168-A4EF-2C799238D01F}">
      <dgm:prSet/>
      <dgm:spPr/>
      <dgm:t>
        <a:bodyPr/>
        <a:lstStyle/>
        <a:p>
          <a:endParaRPr lang="zh-CN" altLang="en-US"/>
        </a:p>
      </dgm:t>
    </dgm:pt>
    <dgm:pt modelId="{9093F4C9-3EBA-4E83-8246-8D3DD5F62322}" type="sibTrans" cxnId="{0AA40551-7569-4168-A4EF-2C799238D01F}">
      <dgm:prSet/>
      <dgm:spPr/>
      <dgm:t>
        <a:bodyPr/>
        <a:lstStyle/>
        <a:p>
          <a:endParaRPr lang="zh-CN" altLang="en-US"/>
        </a:p>
      </dgm:t>
    </dgm:pt>
    <dgm:pt modelId="{7BD88A6C-9DAD-4E29-B468-991A0A731ECF}">
      <dgm:prSet/>
      <dgm:spPr/>
      <dgm:t>
        <a:bodyPr/>
        <a:lstStyle/>
        <a:p>
          <a:r>
            <a:rPr lang="zh-CN" altLang="en-US"/>
            <a:t>帐号设置</a:t>
          </a:r>
          <a:endParaRPr lang="en-US" altLang="zh-CN"/>
        </a:p>
        <a:p>
          <a:r>
            <a:rPr lang="zh-CN" altLang="en-US"/>
            <a:t>维护</a:t>
          </a:r>
        </a:p>
      </dgm:t>
    </dgm:pt>
    <dgm:pt modelId="{CBF0DBDE-773C-479D-AF05-3248EE64F9CF}" type="parTrans" cxnId="{4B48BAA4-CB8B-45CD-812A-013D5210DF08}">
      <dgm:prSet/>
      <dgm:spPr/>
      <dgm:t>
        <a:bodyPr/>
        <a:lstStyle/>
        <a:p>
          <a:endParaRPr lang="zh-CN" altLang="en-US"/>
        </a:p>
      </dgm:t>
    </dgm:pt>
    <dgm:pt modelId="{FCE5FDE3-B505-49C0-B32D-B409263F79A9}" type="sibTrans" cxnId="{4B48BAA4-CB8B-45CD-812A-013D5210DF08}">
      <dgm:prSet/>
      <dgm:spPr/>
      <dgm:t>
        <a:bodyPr/>
        <a:lstStyle/>
        <a:p>
          <a:endParaRPr lang="zh-CN" altLang="en-US"/>
        </a:p>
      </dgm:t>
    </dgm:pt>
    <dgm:pt modelId="{5D362604-B7A6-4570-9A95-895BA0D7B8C1}">
      <dgm:prSet/>
      <dgm:spPr/>
      <dgm:t>
        <a:bodyPr/>
        <a:lstStyle/>
        <a:p>
          <a:r>
            <a:rPr lang="zh-CN" altLang="en-US"/>
            <a:t>分层</a:t>
          </a:r>
          <a:endParaRPr lang="en-US" altLang="zh-CN"/>
        </a:p>
        <a:p>
          <a:r>
            <a:rPr lang="zh-CN" altLang="en-US"/>
            <a:t>设置</a:t>
          </a:r>
        </a:p>
      </dgm:t>
    </dgm:pt>
    <dgm:pt modelId="{4EEF50B4-91D1-4C24-B7A3-1004042D49D9}" type="parTrans" cxnId="{F17E5E85-A1FF-4705-A4F5-00BA6B50B848}">
      <dgm:prSet/>
      <dgm:spPr/>
      <dgm:t>
        <a:bodyPr/>
        <a:lstStyle/>
        <a:p>
          <a:endParaRPr lang="zh-CN" altLang="en-US"/>
        </a:p>
      </dgm:t>
    </dgm:pt>
    <dgm:pt modelId="{1D8D63DC-F81B-4219-92A5-D565D9B14FD6}" type="sibTrans" cxnId="{F17E5E85-A1FF-4705-A4F5-00BA6B50B848}">
      <dgm:prSet/>
      <dgm:spPr/>
      <dgm:t>
        <a:bodyPr/>
        <a:lstStyle/>
        <a:p>
          <a:endParaRPr lang="zh-CN" altLang="en-US"/>
        </a:p>
      </dgm:t>
    </dgm:pt>
    <dgm:pt modelId="{7D1D9564-78C1-4D35-B58C-F98EBFEF56D6}">
      <dgm:prSet/>
      <dgm:spPr/>
      <dgm:t>
        <a:bodyPr/>
        <a:lstStyle/>
        <a:p>
          <a:r>
            <a:rPr lang="zh-CN" altLang="en-US"/>
            <a:t>不同级别查阅不同内容</a:t>
          </a:r>
        </a:p>
      </dgm:t>
    </dgm:pt>
    <dgm:pt modelId="{BF608C76-7412-48A4-8B97-6ECDA118AE27}" type="parTrans" cxnId="{F9C2D0B6-C6F8-41A0-9DD9-A3D6F8A44605}">
      <dgm:prSet/>
      <dgm:spPr/>
      <dgm:t>
        <a:bodyPr/>
        <a:lstStyle/>
        <a:p>
          <a:endParaRPr lang="zh-CN" altLang="en-US"/>
        </a:p>
      </dgm:t>
    </dgm:pt>
    <dgm:pt modelId="{A692CB09-DEA9-4B44-B909-6BA6A00221FA}" type="sibTrans" cxnId="{F9C2D0B6-C6F8-41A0-9DD9-A3D6F8A44605}">
      <dgm:prSet/>
      <dgm:spPr/>
      <dgm:t>
        <a:bodyPr/>
        <a:lstStyle/>
        <a:p>
          <a:endParaRPr lang="zh-CN" altLang="en-US"/>
        </a:p>
      </dgm:t>
    </dgm:pt>
    <dgm:pt modelId="{04B88ED6-898C-41B6-9AEB-B21D7F560751}">
      <dgm:prSet/>
      <dgm:spPr/>
      <dgm:t>
        <a:bodyPr/>
        <a:lstStyle/>
        <a:p>
          <a:r>
            <a:rPr lang="zh-CN" altLang="en-US"/>
            <a:t>修改与删除</a:t>
          </a:r>
        </a:p>
      </dgm:t>
    </dgm:pt>
    <dgm:pt modelId="{F92CB22D-BF37-4A43-A672-1C601E45952A}" type="parTrans" cxnId="{3AFC5AAD-1633-46AE-A341-D251D19E0A2E}">
      <dgm:prSet/>
      <dgm:spPr/>
      <dgm:t>
        <a:bodyPr/>
        <a:lstStyle/>
        <a:p>
          <a:endParaRPr lang="zh-CN" altLang="en-US"/>
        </a:p>
      </dgm:t>
    </dgm:pt>
    <dgm:pt modelId="{ED874F17-4B19-4316-880E-E7A5D00563D6}" type="sibTrans" cxnId="{3AFC5AAD-1633-46AE-A341-D251D19E0A2E}">
      <dgm:prSet/>
      <dgm:spPr/>
      <dgm:t>
        <a:bodyPr/>
        <a:lstStyle/>
        <a:p>
          <a:endParaRPr lang="zh-CN" altLang="en-US"/>
        </a:p>
      </dgm:t>
    </dgm:pt>
    <dgm:pt modelId="{978FD170-3B1B-4674-AA14-3EACECC42CF1}" type="pres">
      <dgm:prSet presAssocID="{961AB053-F520-46A4-A7CB-EC544F2D1DF2}" presName="diagram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463CA604-B042-43BF-BF21-8A935DA70A8E}" type="pres">
      <dgm:prSet presAssocID="{F368BC4C-EABF-4A08-B89A-2EA6D864EAC3}" presName="root" presStyleCnt="0"/>
      <dgm:spPr/>
    </dgm:pt>
    <dgm:pt modelId="{02489138-107C-4745-B2FA-C4B71EDD567B}" type="pres">
      <dgm:prSet presAssocID="{F368BC4C-EABF-4A08-B89A-2EA6D864EAC3}" presName="rootComposite" presStyleCnt="0"/>
      <dgm:spPr/>
    </dgm:pt>
    <dgm:pt modelId="{6CC95F52-AD41-44BA-AED4-46222AD24E06}" type="pres">
      <dgm:prSet presAssocID="{F368BC4C-EABF-4A08-B89A-2EA6D864EAC3}" presName="rootText" presStyleLbl="node1" presStyleIdx="0" presStyleCnt="5"/>
      <dgm:spPr/>
      <dgm:t>
        <a:bodyPr/>
        <a:lstStyle/>
        <a:p>
          <a:endParaRPr lang="zh-CN" altLang="en-US"/>
        </a:p>
      </dgm:t>
    </dgm:pt>
    <dgm:pt modelId="{FD2E64B5-9501-4E2C-9A23-9B99DE67F350}" type="pres">
      <dgm:prSet presAssocID="{F368BC4C-EABF-4A08-B89A-2EA6D864EAC3}" presName="rootConnector" presStyleLbl="node1" presStyleIdx="0" presStyleCnt="5"/>
      <dgm:spPr/>
      <dgm:t>
        <a:bodyPr/>
        <a:lstStyle/>
        <a:p>
          <a:endParaRPr lang="zh-CN" altLang="en-US"/>
        </a:p>
      </dgm:t>
    </dgm:pt>
    <dgm:pt modelId="{683D0845-01B9-41EC-AEEA-D666FAFF958B}" type="pres">
      <dgm:prSet presAssocID="{F368BC4C-EABF-4A08-B89A-2EA6D864EAC3}" presName="childShape" presStyleCnt="0"/>
      <dgm:spPr/>
    </dgm:pt>
    <dgm:pt modelId="{24FDD69F-0C59-4D3C-87E6-F9BF51ECD7D9}" type="pres">
      <dgm:prSet presAssocID="{1B67FA20-2B98-457E-BE44-46EBC1F122DD}" presName="Name13" presStyleLbl="parChTrans1D2" presStyleIdx="0" presStyleCnt="14"/>
      <dgm:spPr/>
      <dgm:t>
        <a:bodyPr/>
        <a:lstStyle/>
        <a:p>
          <a:endParaRPr lang="zh-CN" altLang="en-US"/>
        </a:p>
      </dgm:t>
    </dgm:pt>
    <dgm:pt modelId="{7BB6439F-7A5A-4CEC-AC95-523806C22DC9}" type="pres">
      <dgm:prSet presAssocID="{6C385CF9-A8A7-4E3F-B2F8-819C412E260B}" presName="childText" presStyleLbl="bgAcc1" presStyleIdx="0" presStyleCnt="1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B9FEB404-4A3E-4D2B-8291-0AC51882700A}" type="pres">
      <dgm:prSet presAssocID="{5517B414-4CAE-4BE3-AEF0-474A1B7F3B3E}" presName="Name13" presStyleLbl="parChTrans1D2" presStyleIdx="1" presStyleCnt="14"/>
      <dgm:spPr/>
      <dgm:t>
        <a:bodyPr/>
        <a:lstStyle/>
        <a:p>
          <a:endParaRPr lang="zh-CN" altLang="en-US"/>
        </a:p>
      </dgm:t>
    </dgm:pt>
    <dgm:pt modelId="{8696F7C2-EA46-4860-96A1-663FD7A1AAFE}" type="pres">
      <dgm:prSet presAssocID="{2ECBD422-4C01-43B3-9CE5-923AC352870C}" presName="childText" presStyleLbl="bgAcc1" presStyleIdx="1" presStyleCnt="1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4B171EFA-2D2F-4A88-B0AB-8D9E3E4D23AC}" type="pres">
      <dgm:prSet presAssocID="{46ADDF2F-DC4D-4BC2-BF7B-91B156DD8605}" presName="Name13" presStyleLbl="parChTrans1D2" presStyleIdx="2" presStyleCnt="14"/>
      <dgm:spPr/>
      <dgm:t>
        <a:bodyPr/>
        <a:lstStyle/>
        <a:p>
          <a:endParaRPr lang="zh-CN" altLang="en-US"/>
        </a:p>
      </dgm:t>
    </dgm:pt>
    <dgm:pt modelId="{511F58C2-BD26-4C97-BA08-BD6DC55B462A}" type="pres">
      <dgm:prSet presAssocID="{9CC3BBFD-3D0F-4B09-B112-B6E50C16B9FB}" presName="childText" presStyleLbl="bgAcc1" presStyleIdx="2" presStyleCnt="1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58FD6C7B-1088-48C6-A45B-EA690BC6AC31}" type="pres">
      <dgm:prSet presAssocID="{BAE2F8A9-7C59-407C-8E52-01EA9BA3CFC0}" presName="root" presStyleCnt="0"/>
      <dgm:spPr/>
    </dgm:pt>
    <dgm:pt modelId="{19570C44-0AE2-4764-BA0F-16023407E9A0}" type="pres">
      <dgm:prSet presAssocID="{BAE2F8A9-7C59-407C-8E52-01EA9BA3CFC0}" presName="rootComposite" presStyleCnt="0"/>
      <dgm:spPr/>
    </dgm:pt>
    <dgm:pt modelId="{C480E922-4923-4350-8587-8F634328213C}" type="pres">
      <dgm:prSet presAssocID="{BAE2F8A9-7C59-407C-8E52-01EA9BA3CFC0}" presName="rootText" presStyleLbl="node1" presStyleIdx="1" presStyleCnt="5"/>
      <dgm:spPr/>
      <dgm:t>
        <a:bodyPr/>
        <a:lstStyle/>
        <a:p>
          <a:endParaRPr lang="zh-CN" altLang="en-US"/>
        </a:p>
      </dgm:t>
    </dgm:pt>
    <dgm:pt modelId="{9D566D05-9B3B-464D-919E-AE29CE7B5057}" type="pres">
      <dgm:prSet presAssocID="{BAE2F8A9-7C59-407C-8E52-01EA9BA3CFC0}" presName="rootConnector" presStyleLbl="node1" presStyleIdx="1" presStyleCnt="5"/>
      <dgm:spPr/>
      <dgm:t>
        <a:bodyPr/>
        <a:lstStyle/>
        <a:p>
          <a:endParaRPr lang="zh-CN" altLang="en-US"/>
        </a:p>
      </dgm:t>
    </dgm:pt>
    <dgm:pt modelId="{AD9A6741-1D89-4CD5-B3E4-2835F939A563}" type="pres">
      <dgm:prSet presAssocID="{BAE2F8A9-7C59-407C-8E52-01EA9BA3CFC0}" presName="childShape" presStyleCnt="0"/>
      <dgm:spPr/>
    </dgm:pt>
    <dgm:pt modelId="{39404106-8414-43C4-96EF-8D7269E44E62}" type="pres">
      <dgm:prSet presAssocID="{D9027533-76DF-4468-9237-4B714AAA9344}" presName="Name13" presStyleLbl="parChTrans1D2" presStyleIdx="3" presStyleCnt="14"/>
      <dgm:spPr/>
      <dgm:t>
        <a:bodyPr/>
        <a:lstStyle/>
        <a:p>
          <a:endParaRPr lang="zh-CN" altLang="en-US"/>
        </a:p>
      </dgm:t>
    </dgm:pt>
    <dgm:pt modelId="{F1F8AD71-8137-4FB4-8BA6-851D053A1073}" type="pres">
      <dgm:prSet presAssocID="{49E635F2-0A14-4467-8AE4-1AE14328C638}" presName="childText" presStyleLbl="bgAcc1" presStyleIdx="3" presStyleCnt="1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7E0B96EC-7BE2-4A65-9275-9E9DDA0DC8D8}" type="pres">
      <dgm:prSet presAssocID="{A3429843-ED46-4826-99B1-605D4010E36F}" presName="Name13" presStyleLbl="parChTrans1D2" presStyleIdx="4" presStyleCnt="14"/>
      <dgm:spPr/>
      <dgm:t>
        <a:bodyPr/>
        <a:lstStyle/>
        <a:p>
          <a:endParaRPr lang="zh-CN" altLang="en-US"/>
        </a:p>
      </dgm:t>
    </dgm:pt>
    <dgm:pt modelId="{48BD36EC-4FB7-4759-B40A-6795FE57CF99}" type="pres">
      <dgm:prSet presAssocID="{C1D35B23-82E2-4E99-A705-ACF01485918C}" presName="childText" presStyleLbl="bgAcc1" presStyleIdx="4" presStyleCnt="14" custScaleX="108506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44C4A4DA-615B-49C0-8F88-782A66C7DC10}" type="pres">
      <dgm:prSet presAssocID="{A2F7B701-F7C1-47C5-9E98-A635FF01D84B}" presName="Name13" presStyleLbl="parChTrans1D2" presStyleIdx="5" presStyleCnt="14"/>
      <dgm:spPr/>
      <dgm:t>
        <a:bodyPr/>
        <a:lstStyle/>
        <a:p>
          <a:endParaRPr lang="zh-CN" altLang="en-US"/>
        </a:p>
      </dgm:t>
    </dgm:pt>
    <dgm:pt modelId="{CF3BAA9B-F090-4EFD-881C-34B7BC5717CF}" type="pres">
      <dgm:prSet presAssocID="{C097916E-3640-46F8-BD9A-198D4DFE4A8C}" presName="childText" presStyleLbl="bgAcc1" presStyleIdx="5" presStyleCnt="1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3657DA8A-390C-48F6-A57F-BDA469A81953}" type="pres">
      <dgm:prSet presAssocID="{C287DC2C-EC53-4CB2-9374-F48EDF28F345}" presName="root" presStyleCnt="0"/>
      <dgm:spPr/>
    </dgm:pt>
    <dgm:pt modelId="{22CDC6D9-7555-4765-9138-702C0B243A14}" type="pres">
      <dgm:prSet presAssocID="{C287DC2C-EC53-4CB2-9374-F48EDF28F345}" presName="rootComposite" presStyleCnt="0"/>
      <dgm:spPr/>
    </dgm:pt>
    <dgm:pt modelId="{40CD02EE-8856-458D-8DB0-EE351CF369D0}" type="pres">
      <dgm:prSet presAssocID="{C287DC2C-EC53-4CB2-9374-F48EDF28F345}" presName="rootText" presStyleLbl="node1" presStyleIdx="2" presStyleCnt="5"/>
      <dgm:spPr/>
      <dgm:t>
        <a:bodyPr/>
        <a:lstStyle/>
        <a:p>
          <a:endParaRPr lang="zh-CN" altLang="en-US"/>
        </a:p>
      </dgm:t>
    </dgm:pt>
    <dgm:pt modelId="{D7287906-188E-41A3-B1DB-94CAD4BDA242}" type="pres">
      <dgm:prSet presAssocID="{C287DC2C-EC53-4CB2-9374-F48EDF28F345}" presName="rootConnector" presStyleLbl="node1" presStyleIdx="2" presStyleCnt="5"/>
      <dgm:spPr/>
      <dgm:t>
        <a:bodyPr/>
        <a:lstStyle/>
        <a:p>
          <a:endParaRPr lang="zh-CN" altLang="en-US"/>
        </a:p>
      </dgm:t>
    </dgm:pt>
    <dgm:pt modelId="{AD27DDD2-D86A-433F-9B4B-118A5EF6527D}" type="pres">
      <dgm:prSet presAssocID="{C287DC2C-EC53-4CB2-9374-F48EDF28F345}" presName="childShape" presStyleCnt="0"/>
      <dgm:spPr/>
    </dgm:pt>
    <dgm:pt modelId="{8C0889C8-CF72-4367-A1DC-8409BD25E4C1}" type="pres">
      <dgm:prSet presAssocID="{EABD4F23-ADAE-453B-91DD-1D9678B562AA}" presName="Name13" presStyleLbl="parChTrans1D2" presStyleIdx="6" presStyleCnt="14"/>
      <dgm:spPr/>
      <dgm:t>
        <a:bodyPr/>
        <a:lstStyle/>
        <a:p>
          <a:endParaRPr lang="zh-CN" altLang="en-US"/>
        </a:p>
      </dgm:t>
    </dgm:pt>
    <dgm:pt modelId="{E15A7398-7BFB-4168-BC7D-8E9401B1ABBD}" type="pres">
      <dgm:prSet presAssocID="{54E83C7C-CBCE-4C11-A0D7-969D6217DC07}" presName="childText" presStyleLbl="bgAcc1" presStyleIdx="6" presStyleCnt="14" custLinFactNeighborY="4569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FFE9D2EB-BB95-4667-A08D-8D3F32A0A4EA}" type="pres">
      <dgm:prSet presAssocID="{07C79AFA-0582-4BC9-9FF8-3ABC59FD22AC}" presName="Name13" presStyleLbl="parChTrans1D2" presStyleIdx="7" presStyleCnt="14"/>
      <dgm:spPr/>
      <dgm:t>
        <a:bodyPr/>
        <a:lstStyle/>
        <a:p>
          <a:endParaRPr lang="zh-CN" altLang="en-US"/>
        </a:p>
      </dgm:t>
    </dgm:pt>
    <dgm:pt modelId="{D6B7F262-2CF7-4BBE-AACB-1B3C7571C816}" type="pres">
      <dgm:prSet presAssocID="{9C141BB7-ABB9-4BB5-9202-604F3C5CD68E}" presName="childText" presStyleLbl="bgAcc1" presStyleIdx="7" presStyleCnt="1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C5C302BA-A5E4-4EA0-B100-DA680DE91A16}" type="pres">
      <dgm:prSet presAssocID="{7BC7A8EC-CD58-4573-A63E-E10D1129111F}" presName="root" presStyleCnt="0"/>
      <dgm:spPr/>
    </dgm:pt>
    <dgm:pt modelId="{495F15F5-4811-4EB4-8CC4-7107056798CE}" type="pres">
      <dgm:prSet presAssocID="{7BC7A8EC-CD58-4573-A63E-E10D1129111F}" presName="rootComposite" presStyleCnt="0"/>
      <dgm:spPr/>
    </dgm:pt>
    <dgm:pt modelId="{A09214ED-014C-476F-B94C-47F69F291891}" type="pres">
      <dgm:prSet presAssocID="{7BC7A8EC-CD58-4573-A63E-E10D1129111F}" presName="rootText" presStyleLbl="node1" presStyleIdx="3" presStyleCnt="5"/>
      <dgm:spPr/>
      <dgm:t>
        <a:bodyPr/>
        <a:lstStyle/>
        <a:p>
          <a:endParaRPr lang="zh-CN" altLang="en-US"/>
        </a:p>
      </dgm:t>
    </dgm:pt>
    <dgm:pt modelId="{7790471C-E3AA-4550-9431-8C246B0517EE}" type="pres">
      <dgm:prSet presAssocID="{7BC7A8EC-CD58-4573-A63E-E10D1129111F}" presName="rootConnector" presStyleLbl="node1" presStyleIdx="3" presStyleCnt="5"/>
      <dgm:spPr/>
      <dgm:t>
        <a:bodyPr/>
        <a:lstStyle/>
        <a:p>
          <a:endParaRPr lang="zh-CN" altLang="en-US"/>
        </a:p>
      </dgm:t>
    </dgm:pt>
    <dgm:pt modelId="{6A36151C-A07C-4738-91CD-681EC46D3A6C}" type="pres">
      <dgm:prSet presAssocID="{7BC7A8EC-CD58-4573-A63E-E10D1129111F}" presName="childShape" presStyleCnt="0"/>
      <dgm:spPr/>
    </dgm:pt>
    <dgm:pt modelId="{A3139C10-B90F-4AC9-96F2-543B361D1F08}" type="pres">
      <dgm:prSet presAssocID="{EF024727-477B-4C36-A34B-CC645A517B74}" presName="Name13" presStyleLbl="parChTrans1D2" presStyleIdx="8" presStyleCnt="14"/>
      <dgm:spPr/>
      <dgm:t>
        <a:bodyPr/>
        <a:lstStyle/>
        <a:p>
          <a:endParaRPr lang="zh-CN" altLang="en-US"/>
        </a:p>
      </dgm:t>
    </dgm:pt>
    <dgm:pt modelId="{B20CF0A1-9C72-4704-BEFE-F0F22E24F977}" type="pres">
      <dgm:prSet presAssocID="{E3B1C016-D92F-466E-B35D-F727DF5E29F0}" presName="childText" presStyleLbl="bgAcc1" presStyleIdx="8" presStyleCnt="1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D10EF6A0-D1B1-4029-B803-E7172E8F5BA2}" type="pres">
      <dgm:prSet presAssocID="{7F1F443A-253A-4592-8B97-FF6D602DFC16}" presName="Name13" presStyleLbl="parChTrans1D2" presStyleIdx="9" presStyleCnt="14"/>
      <dgm:spPr/>
      <dgm:t>
        <a:bodyPr/>
        <a:lstStyle/>
        <a:p>
          <a:endParaRPr lang="zh-CN" altLang="en-US"/>
        </a:p>
      </dgm:t>
    </dgm:pt>
    <dgm:pt modelId="{61C8039E-18B7-4770-9784-70699F1A4840}" type="pres">
      <dgm:prSet presAssocID="{FF536693-8AF4-47FB-844E-3A7D37E75B75}" presName="childText" presStyleLbl="bgAcc1" presStyleIdx="9" presStyleCnt="1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B2661A09-7A06-4E92-8F56-811EB123E300}" type="pres">
      <dgm:prSet presAssocID="{E3835B37-E0B2-48A1-9E52-652A76E3AC56}" presName="Name13" presStyleLbl="parChTrans1D2" presStyleIdx="10" presStyleCnt="14"/>
      <dgm:spPr/>
      <dgm:t>
        <a:bodyPr/>
        <a:lstStyle/>
        <a:p>
          <a:endParaRPr lang="zh-CN" altLang="en-US"/>
        </a:p>
      </dgm:t>
    </dgm:pt>
    <dgm:pt modelId="{3116286B-CD8A-4609-8B28-B186AD5E2B01}" type="pres">
      <dgm:prSet presAssocID="{4541291F-87E5-4ADB-98F4-6C7C9B79D6D0}" presName="childText" presStyleLbl="bgAcc1" presStyleIdx="10" presStyleCnt="1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9A2F2536-F709-4B5C-923D-76BEB3323692}" type="pres">
      <dgm:prSet presAssocID="{7BD88A6C-9DAD-4E29-B468-991A0A731ECF}" presName="root" presStyleCnt="0"/>
      <dgm:spPr/>
    </dgm:pt>
    <dgm:pt modelId="{77D9749F-15D9-4298-884C-43422134438C}" type="pres">
      <dgm:prSet presAssocID="{7BD88A6C-9DAD-4E29-B468-991A0A731ECF}" presName="rootComposite" presStyleCnt="0"/>
      <dgm:spPr/>
    </dgm:pt>
    <dgm:pt modelId="{D37571BA-97A9-420D-9687-7DB18FF1795E}" type="pres">
      <dgm:prSet presAssocID="{7BD88A6C-9DAD-4E29-B468-991A0A731ECF}" presName="rootText" presStyleLbl="node1" presStyleIdx="4" presStyleCnt="5"/>
      <dgm:spPr/>
      <dgm:t>
        <a:bodyPr/>
        <a:lstStyle/>
        <a:p>
          <a:endParaRPr lang="zh-CN" altLang="en-US"/>
        </a:p>
      </dgm:t>
    </dgm:pt>
    <dgm:pt modelId="{E301532B-DFDD-4CF2-9410-3C114EE929D7}" type="pres">
      <dgm:prSet presAssocID="{7BD88A6C-9DAD-4E29-B468-991A0A731ECF}" presName="rootConnector" presStyleLbl="node1" presStyleIdx="4" presStyleCnt="5"/>
      <dgm:spPr/>
      <dgm:t>
        <a:bodyPr/>
        <a:lstStyle/>
        <a:p>
          <a:endParaRPr lang="zh-CN" altLang="en-US"/>
        </a:p>
      </dgm:t>
    </dgm:pt>
    <dgm:pt modelId="{DE058C68-7EC0-423F-A3C7-836CE1A492FE}" type="pres">
      <dgm:prSet presAssocID="{7BD88A6C-9DAD-4E29-B468-991A0A731ECF}" presName="childShape" presStyleCnt="0"/>
      <dgm:spPr/>
    </dgm:pt>
    <dgm:pt modelId="{2CCE47D4-48CB-46C4-8B20-5AD88B89F4C1}" type="pres">
      <dgm:prSet presAssocID="{4EEF50B4-91D1-4C24-B7A3-1004042D49D9}" presName="Name13" presStyleLbl="parChTrans1D2" presStyleIdx="11" presStyleCnt="14"/>
      <dgm:spPr/>
      <dgm:t>
        <a:bodyPr/>
        <a:lstStyle/>
        <a:p>
          <a:endParaRPr lang="zh-CN" altLang="en-US"/>
        </a:p>
      </dgm:t>
    </dgm:pt>
    <dgm:pt modelId="{EF284A11-A1CF-40DB-8C92-242FAB115FBD}" type="pres">
      <dgm:prSet presAssocID="{5D362604-B7A6-4570-9A95-895BA0D7B8C1}" presName="childText" presStyleLbl="bgAcc1" presStyleIdx="11" presStyleCnt="1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704C1C12-6D24-4856-825B-72923E2E1D9A}" type="pres">
      <dgm:prSet presAssocID="{BF608C76-7412-48A4-8B97-6ECDA118AE27}" presName="Name13" presStyleLbl="parChTrans1D2" presStyleIdx="12" presStyleCnt="14"/>
      <dgm:spPr/>
      <dgm:t>
        <a:bodyPr/>
        <a:lstStyle/>
        <a:p>
          <a:endParaRPr lang="zh-CN" altLang="en-US"/>
        </a:p>
      </dgm:t>
    </dgm:pt>
    <dgm:pt modelId="{56824A93-292F-4BAB-A4E7-5E8A6E16B926}" type="pres">
      <dgm:prSet presAssocID="{7D1D9564-78C1-4D35-B58C-F98EBFEF56D6}" presName="childText" presStyleLbl="bgAcc1" presStyleIdx="12" presStyleCnt="1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BCE97B4B-F0F9-4316-A779-063183513F97}" type="pres">
      <dgm:prSet presAssocID="{F92CB22D-BF37-4A43-A672-1C601E45952A}" presName="Name13" presStyleLbl="parChTrans1D2" presStyleIdx="13" presStyleCnt="14"/>
      <dgm:spPr/>
      <dgm:t>
        <a:bodyPr/>
        <a:lstStyle/>
        <a:p>
          <a:endParaRPr lang="zh-CN" altLang="en-US"/>
        </a:p>
      </dgm:t>
    </dgm:pt>
    <dgm:pt modelId="{22BFC1D1-4F67-4E23-B590-472D9B4D447A}" type="pres">
      <dgm:prSet presAssocID="{04B88ED6-898C-41B6-9AEB-B21D7F560751}" presName="childText" presStyleLbl="bgAcc1" presStyleIdx="13" presStyleCnt="1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F17E5E85-A1FF-4705-A4F5-00BA6B50B848}" srcId="{7BD88A6C-9DAD-4E29-B468-991A0A731ECF}" destId="{5D362604-B7A6-4570-9A95-895BA0D7B8C1}" srcOrd="0" destOrd="0" parTransId="{4EEF50B4-91D1-4C24-B7A3-1004042D49D9}" sibTransId="{1D8D63DC-F81B-4219-92A5-D565D9B14FD6}"/>
    <dgm:cxn modelId="{0AA40551-7569-4168-A4EF-2C799238D01F}" srcId="{BAE2F8A9-7C59-407C-8E52-01EA9BA3CFC0}" destId="{C097916E-3640-46F8-BD9A-198D4DFE4A8C}" srcOrd="2" destOrd="0" parTransId="{A2F7B701-F7C1-47C5-9E98-A635FF01D84B}" sibTransId="{9093F4C9-3EBA-4E83-8246-8D3DD5F62322}"/>
    <dgm:cxn modelId="{294000B9-724C-41C4-AD56-A7A7AB8CEE58}" srcId="{F368BC4C-EABF-4A08-B89A-2EA6D864EAC3}" destId="{2ECBD422-4C01-43B3-9CE5-923AC352870C}" srcOrd="1" destOrd="0" parTransId="{5517B414-4CAE-4BE3-AEF0-474A1B7F3B3E}" sibTransId="{06439580-FFE2-463D-9D86-E9D8AABA3095}"/>
    <dgm:cxn modelId="{4142ADEA-BC4F-465E-BDCF-AE974E5F7117}" type="presOf" srcId="{EABD4F23-ADAE-453B-91DD-1D9678B562AA}" destId="{8C0889C8-CF72-4367-A1DC-8409BD25E4C1}" srcOrd="0" destOrd="0" presId="urn:microsoft.com/office/officeart/2005/8/layout/hierarchy3"/>
    <dgm:cxn modelId="{AD60A1C4-B5D5-4CF4-A5C9-E201D4992735}" type="presOf" srcId="{54E83C7C-CBCE-4C11-A0D7-969D6217DC07}" destId="{E15A7398-7BFB-4168-BC7D-8E9401B1ABBD}" srcOrd="0" destOrd="0" presId="urn:microsoft.com/office/officeart/2005/8/layout/hierarchy3"/>
    <dgm:cxn modelId="{53EE6CDB-D712-445E-8845-AE39558FC33B}" type="presOf" srcId="{F368BC4C-EABF-4A08-B89A-2EA6D864EAC3}" destId="{FD2E64B5-9501-4E2C-9A23-9B99DE67F350}" srcOrd="1" destOrd="0" presId="urn:microsoft.com/office/officeart/2005/8/layout/hierarchy3"/>
    <dgm:cxn modelId="{652BA116-13C0-4107-90B5-B4249E1D3431}" type="presOf" srcId="{E3835B37-E0B2-48A1-9E52-652A76E3AC56}" destId="{B2661A09-7A06-4E92-8F56-811EB123E300}" srcOrd="0" destOrd="0" presId="urn:microsoft.com/office/officeart/2005/8/layout/hierarchy3"/>
    <dgm:cxn modelId="{47D28515-0933-48D6-99F4-EA80C1EE90D9}" srcId="{961AB053-F520-46A4-A7CB-EC544F2D1DF2}" destId="{C287DC2C-EC53-4CB2-9374-F48EDF28F345}" srcOrd="2" destOrd="0" parTransId="{1BA9C3C9-4929-4754-A239-EC7B10454434}" sibTransId="{1F8B1501-A17F-4869-83D3-400CC61143E2}"/>
    <dgm:cxn modelId="{07A33F46-7E82-4807-A4F9-346EC569485C}" srcId="{C287DC2C-EC53-4CB2-9374-F48EDF28F345}" destId="{54E83C7C-CBCE-4C11-A0D7-969D6217DC07}" srcOrd="0" destOrd="0" parTransId="{EABD4F23-ADAE-453B-91DD-1D9678B562AA}" sibTransId="{EB071932-E486-44B0-BFB5-D6E5FD2777DF}"/>
    <dgm:cxn modelId="{6B751E92-A5DD-4FB7-AF2A-4450D3BDF5C3}" type="presOf" srcId="{07C79AFA-0582-4BC9-9FF8-3ABC59FD22AC}" destId="{FFE9D2EB-BB95-4667-A08D-8D3F32A0A4EA}" srcOrd="0" destOrd="0" presId="urn:microsoft.com/office/officeart/2005/8/layout/hierarchy3"/>
    <dgm:cxn modelId="{1560B7DE-9AEA-40BD-BF44-B61C2ABD35A1}" type="presOf" srcId="{C287DC2C-EC53-4CB2-9374-F48EDF28F345}" destId="{40CD02EE-8856-458D-8DB0-EE351CF369D0}" srcOrd="0" destOrd="0" presId="urn:microsoft.com/office/officeart/2005/8/layout/hierarchy3"/>
    <dgm:cxn modelId="{71CD01F7-6F9A-491E-A7A6-D712AEA4C701}" type="presOf" srcId="{BAE2F8A9-7C59-407C-8E52-01EA9BA3CFC0}" destId="{C480E922-4923-4350-8587-8F634328213C}" srcOrd="0" destOrd="0" presId="urn:microsoft.com/office/officeart/2005/8/layout/hierarchy3"/>
    <dgm:cxn modelId="{CB31254D-0C0C-44B2-82E7-A109674AED4E}" type="presOf" srcId="{C097916E-3640-46F8-BD9A-198D4DFE4A8C}" destId="{CF3BAA9B-F090-4EFD-881C-34B7BC5717CF}" srcOrd="0" destOrd="0" presId="urn:microsoft.com/office/officeart/2005/8/layout/hierarchy3"/>
    <dgm:cxn modelId="{BD36653F-8F0F-4761-8CD1-66D6AA28343E}" type="presOf" srcId="{7BD88A6C-9DAD-4E29-B468-991A0A731ECF}" destId="{D37571BA-97A9-420D-9687-7DB18FF1795E}" srcOrd="0" destOrd="0" presId="urn:microsoft.com/office/officeart/2005/8/layout/hierarchy3"/>
    <dgm:cxn modelId="{CDC68FA5-AC6A-4781-9F22-69BE9B06DB03}" srcId="{961AB053-F520-46A4-A7CB-EC544F2D1DF2}" destId="{BAE2F8A9-7C59-407C-8E52-01EA9BA3CFC0}" srcOrd="1" destOrd="0" parTransId="{1DC59A9B-16D7-444C-AFE7-858A4E46BC83}" sibTransId="{371306CD-F667-42AF-9740-672928E370DA}"/>
    <dgm:cxn modelId="{1F422261-00C3-40C6-B6BF-996CA46F25BF}" srcId="{BAE2F8A9-7C59-407C-8E52-01EA9BA3CFC0}" destId="{49E635F2-0A14-4467-8AE4-1AE14328C638}" srcOrd="0" destOrd="0" parTransId="{D9027533-76DF-4468-9237-4B714AAA9344}" sibTransId="{1620D11B-6B8E-45FA-9E75-8FAF52EF00ED}"/>
    <dgm:cxn modelId="{0C06DFDE-5138-4F21-B747-76939366D2D0}" type="presOf" srcId="{4EEF50B4-91D1-4C24-B7A3-1004042D49D9}" destId="{2CCE47D4-48CB-46C4-8B20-5AD88B89F4C1}" srcOrd="0" destOrd="0" presId="urn:microsoft.com/office/officeart/2005/8/layout/hierarchy3"/>
    <dgm:cxn modelId="{44A851B7-4A82-4CE8-BBF1-68634513314F}" type="presOf" srcId="{EF024727-477B-4C36-A34B-CC645A517B74}" destId="{A3139C10-B90F-4AC9-96F2-543B361D1F08}" srcOrd="0" destOrd="0" presId="urn:microsoft.com/office/officeart/2005/8/layout/hierarchy3"/>
    <dgm:cxn modelId="{34EF85D4-B974-448C-B46F-184846D9380B}" srcId="{F368BC4C-EABF-4A08-B89A-2EA6D864EAC3}" destId="{9CC3BBFD-3D0F-4B09-B112-B6E50C16B9FB}" srcOrd="2" destOrd="0" parTransId="{46ADDF2F-DC4D-4BC2-BF7B-91B156DD8605}" sibTransId="{2C54F08A-6664-4BC7-933B-F6BAD73BCA2B}"/>
    <dgm:cxn modelId="{AA8B4AFA-4B84-460F-B9BC-7B38C59C65F3}" srcId="{961AB053-F520-46A4-A7CB-EC544F2D1DF2}" destId="{F368BC4C-EABF-4A08-B89A-2EA6D864EAC3}" srcOrd="0" destOrd="0" parTransId="{751646B9-FC37-43AE-86E4-77402D3B5B47}" sibTransId="{0969F961-524B-4A0C-8FC0-8BD9B6D6B924}"/>
    <dgm:cxn modelId="{CE79BCEC-849B-4B16-9254-66F7ED25F0A8}" srcId="{961AB053-F520-46A4-A7CB-EC544F2D1DF2}" destId="{7BC7A8EC-CD58-4573-A63E-E10D1129111F}" srcOrd="3" destOrd="0" parTransId="{64854E76-D405-490A-B828-9F6670CD9B08}" sibTransId="{5975587E-EDA2-48E7-A2C8-5A72942E5582}"/>
    <dgm:cxn modelId="{B103027D-BCA5-48C7-900F-2F878B5139E1}" type="presOf" srcId="{961AB053-F520-46A4-A7CB-EC544F2D1DF2}" destId="{978FD170-3B1B-4674-AA14-3EACECC42CF1}" srcOrd="0" destOrd="0" presId="urn:microsoft.com/office/officeart/2005/8/layout/hierarchy3"/>
    <dgm:cxn modelId="{020BC1C2-3D00-4699-BDC0-E203C8D65D3D}" type="presOf" srcId="{7BD88A6C-9DAD-4E29-B468-991A0A731ECF}" destId="{E301532B-DFDD-4CF2-9410-3C114EE929D7}" srcOrd="1" destOrd="0" presId="urn:microsoft.com/office/officeart/2005/8/layout/hierarchy3"/>
    <dgm:cxn modelId="{F92D4EC4-B725-428A-941B-3F1AFC29EC85}" type="presOf" srcId="{BAE2F8A9-7C59-407C-8E52-01EA9BA3CFC0}" destId="{9D566D05-9B3B-464D-919E-AE29CE7B5057}" srcOrd="1" destOrd="0" presId="urn:microsoft.com/office/officeart/2005/8/layout/hierarchy3"/>
    <dgm:cxn modelId="{73EBD949-DD00-4AB5-B025-98EBC1CAFEEA}" type="presOf" srcId="{5D362604-B7A6-4570-9A95-895BA0D7B8C1}" destId="{EF284A11-A1CF-40DB-8C92-242FAB115FBD}" srcOrd="0" destOrd="0" presId="urn:microsoft.com/office/officeart/2005/8/layout/hierarchy3"/>
    <dgm:cxn modelId="{0D669376-D690-471A-8CFA-13DF2F1457B1}" type="presOf" srcId="{4541291F-87E5-4ADB-98F4-6C7C9B79D6D0}" destId="{3116286B-CD8A-4609-8B28-B186AD5E2B01}" srcOrd="0" destOrd="0" presId="urn:microsoft.com/office/officeart/2005/8/layout/hierarchy3"/>
    <dgm:cxn modelId="{38C24213-09F0-40CB-9842-71809BBA8D9F}" type="presOf" srcId="{7BC7A8EC-CD58-4573-A63E-E10D1129111F}" destId="{A09214ED-014C-476F-B94C-47F69F291891}" srcOrd="0" destOrd="0" presId="urn:microsoft.com/office/officeart/2005/8/layout/hierarchy3"/>
    <dgm:cxn modelId="{7D2442C1-0FEB-45FF-A497-06A556128966}" type="presOf" srcId="{9CC3BBFD-3D0F-4B09-B112-B6E50C16B9FB}" destId="{511F58C2-BD26-4C97-BA08-BD6DC55B462A}" srcOrd="0" destOrd="0" presId="urn:microsoft.com/office/officeart/2005/8/layout/hierarchy3"/>
    <dgm:cxn modelId="{66E8C7B6-B5F0-427D-AD6D-A5AB498A26CF}" type="presOf" srcId="{7F1F443A-253A-4592-8B97-FF6D602DFC16}" destId="{D10EF6A0-D1B1-4029-B803-E7172E8F5BA2}" srcOrd="0" destOrd="0" presId="urn:microsoft.com/office/officeart/2005/8/layout/hierarchy3"/>
    <dgm:cxn modelId="{038C0D45-746E-46DF-B17A-A9F74F20000F}" srcId="{7BC7A8EC-CD58-4573-A63E-E10D1129111F}" destId="{E3B1C016-D92F-466E-B35D-F727DF5E29F0}" srcOrd="0" destOrd="0" parTransId="{EF024727-477B-4C36-A34B-CC645A517B74}" sibTransId="{C9D5D049-C619-4F28-98D1-9BEFAD24237C}"/>
    <dgm:cxn modelId="{3C914B01-AA42-484C-9DCB-3C3085FEA746}" type="presOf" srcId="{7D1D9564-78C1-4D35-B58C-F98EBFEF56D6}" destId="{56824A93-292F-4BAB-A4E7-5E8A6E16B926}" srcOrd="0" destOrd="0" presId="urn:microsoft.com/office/officeart/2005/8/layout/hierarchy3"/>
    <dgm:cxn modelId="{97F149EE-6AD1-4EF2-B72C-29F1A992B266}" type="presOf" srcId="{5517B414-4CAE-4BE3-AEF0-474A1B7F3B3E}" destId="{B9FEB404-4A3E-4D2B-8291-0AC51882700A}" srcOrd="0" destOrd="0" presId="urn:microsoft.com/office/officeart/2005/8/layout/hierarchy3"/>
    <dgm:cxn modelId="{2740D23F-7792-4746-A8FF-E3D174256249}" type="presOf" srcId="{D9027533-76DF-4468-9237-4B714AAA9344}" destId="{39404106-8414-43C4-96EF-8D7269E44E62}" srcOrd="0" destOrd="0" presId="urn:microsoft.com/office/officeart/2005/8/layout/hierarchy3"/>
    <dgm:cxn modelId="{75409E11-838B-4D97-B208-6F7E9F47DA8F}" type="presOf" srcId="{04B88ED6-898C-41B6-9AEB-B21D7F560751}" destId="{22BFC1D1-4F67-4E23-B590-472D9B4D447A}" srcOrd="0" destOrd="0" presId="urn:microsoft.com/office/officeart/2005/8/layout/hierarchy3"/>
    <dgm:cxn modelId="{9AB37727-9537-4F0C-B747-E0F673E6AE8B}" type="presOf" srcId="{7BC7A8EC-CD58-4573-A63E-E10D1129111F}" destId="{7790471C-E3AA-4550-9431-8C246B0517EE}" srcOrd="1" destOrd="0" presId="urn:microsoft.com/office/officeart/2005/8/layout/hierarchy3"/>
    <dgm:cxn modelId="{6D70705F-E698-4162-84E1-AA83D2D3B538}" srcId="{BAE2F8A9-7C59-407C-8E52-01EA9BA3CFC0}" destId="{C1D35B23-82E2-4E99-A705-ACF01485918C}" srcOrd="1" destOrd="0" parTransId="{A3429843-ED46-4826-99B1-605D4010E36F}" sibTransId="{6E1B6440-96EB-46CD-8C91-89DA7D97C11A}"/>
    <dgm:cxn modelId="{E49705A1-0B91-4E83-967E-29484D81706C}" type="presOf" srcId="{FF536693-8AF4-47FB-844E-3A7D37E75B75}" destId="{61C8039E-18B7-4770-9784-70699F1A4840}" srcOrd="0" destOrd="0" presId="urn:microsoft.com/office/officeart/2005/8/layout/hierarchy3"/>
    <dgm:cxn modelId="{B9F6D466-9B84-4F90-8832-8F19603CF460}" type="presOf" srcId="{9C141BB7-ABB9-4BB5-9202-604F3C5CD68E}" destId="{D6B7F262-2CF7-4BBE-AACB-1B3C7571C816}" srcOrd="0" destOrd="0" presId="urn:microsoft.com/office/officeart/2005/8/layout/hierarchy3"/>
    <dgm:cxn modelId="{E92752A0-3707-4639-AD4E-80EFE015B78D}" type="presOf" srcId="{2ECBD422-4C01-43B3-9CE5-923AC352870C}" destId="{8696F7C2-EA46-4860-96A1-663FD7A1AAFE}" srcOrd="0" destOrd="0" presId="urn:microsoft.com/office/officeart/2005/8/layout/hierarchy3"/>
    <dgm:cxn modelId="{C7515F75-8DAC-4703-A07F-1138FDF2015E}" type="presOf" srcId="{49E635F2-0A14-4467-8AE4-1AE14328C638}" destId="{F1F8AD71-8137-4FB4-8BA6-851D053A1073}" srcOrd="0" destOrd="0" presId="urn:microsoft.com/office/officeart/2005/8/layout/hierarchy3"/>
    <dgm:cxn modelId="{4B48BAA4-CB8B-45CD-812A-013D5210DF08}" srcId="{961AB053-F520-46A4-A7CB-EC544F2D1DF2}" destId="{7BD88A6C-9DAD-4E29-B468-991A0A731ECF}" srcOrd="4" destOrd="0" parTransId="{CBF0DBDE-773C-479D-AF05-3248EE64F9CF}" sibTransId="{FCE5FDE3-B505-49C0-B32D-B409263F79A9}"/>
    <dgm:cxn modelId="{F9C2D0B6-C6F8-41A0-9DD9-A3D6F8A44605}" srcId="{7BD88A6C-9DAD-4E29-B468-991A0A731ECF}" destId="{7D1D9564-78C1-4D35-B58C-F98EBFEF56D6}" srcOrd="1" destOrd="0" parTransId="{BF608C76-7412-48A4-8B97-6ECDA118AE27}" sibTransId="{A692CB09-DEA9-4B44-B909-6BA6A00221FA}"/>
    <dgm:cxn modelId="{824857DD-5185-42AC-B344-05A5F9AEED12}" type="presOf" srcId="{F92CB22D-BF37-4A43-A672-1C601E45952A}" destId="{BCE97B4B-F0F9-4316-A779-063183513F97}" srcOrd="0" destOrd="0" presId="urn:microsoft.com/office/officeart/2005/8/layout/hierarchy3"/>
    <dgm:cxn modelId="{168B1DA8-68C4-476F-9A4E-1959266C2F83}" type="presOf" srcId="{F368BC4C-EABF-4A08-B89A-2EA6D864EAC3}" destId="{6CC95F52-AD41-44BA-AED4-46222AD24E06}" srcOrd="0" destOrd="0" presId="urn:microsoft.com/office/officeart/2005/8/layout/hierarchy3"/>
    <dgm:cxn modelId="{4AD05ADE-47CF-4778-BA5F-6605AF45101C}" type="presOf" srcId="{C1D35B23-82E2-4E99-A705-ACF01485918C}" destId="{48BD36EC-4FB7-4759-B40A-6795FE57CF99}" srcOrd="0" destOrd="0" presId="urn:microsoft.com/office/officeart/2005/8/layout/hierarchy3"/>
    <dgm:cxn modelId="{3AFC5AAD-1633-46AE-A341-D251D19E0A2E}" srcId="{7BD88A6C-9DAD-4E29-B468-991A0A731ECF}" destId="{04B88ED6-898C-41B6-9AEB-B21D7F560751}" srcOrd="2" destOrd="0" parTransId="{F92CB22D-BF37-4A43-A672-1C601E45952A}" sibTransId="{ED874F17-4B19-4316-880E-E7A5D00563D6}"/>
    <dgm:cxn modelId="{2E784197-729B-49EA-81E5-56A4C8199F87}" srcId="{F368BC4C-EABF-4A08-B89A-2EA6D864EAC3}" destId="{6C385CF9-A8A7-4E3F-B2F8-819C412E260B}" srcOrd="0" destOrd="0" parTransId="{1B67FA20-2B98-457E-BE44-46EBC1F122DD}" sibTransId="{9A4A1F08-4261-424C-9358-E30CFE5273A6}"/>
    <dgm:cxn modelId="{90C926D5-91BE-4ECB-B945-6B71FEA9B59B}" type="presOf" srcId="{A2F7B701-F7C1-47C5-9E98-A635FF01D84B}" destId="{44C4A4DA-615B-49C0-8F88-782A66C7DC10}" srcOrd="0" destOrd="0" presId="urn:microsoft.com/office/officeart/2005/8/layout/hierarchy3"/>
    <dgm:cxn modelId="{22F0FB78-BAC3-4F45-9B8C-413CA14ECDC2}" type="presOf" srcId="{46ADDF2F-DC4D-4BC2-BF7B-91B156DD8605}" destId="{4B171EFA-2D2F-4A88-B0AB-8D9E3E4D23AC}" srcOrd="0" destOrd="0" presId="urn:microsoft.com/office/officeart/2005/8/layout/hierarchy3"/>
    <dgm:cxn modelId="{43C8054B-7F34-4728-B077-FB47D4758CD2}" type="presOf" srcId="{BF608C76-7412-48A4-8B97-6ECDA118AE27}" destId="{704C1C12-6D24-4856-825B-72923E2E1D9A}" srcOrd="0" destOrd="0" presId="urn:microsoft.com/office/officeart/2005/8/layout/hierarchy3"/>
    <dgm:cxn modelId="{D3950CA0-F9E3-411B-9FF2-07FF45F7FD4E}" type="presOf" srcId="{1B67FA20-2B98-457E-BE44-46EBC1F122DD}" destId="{24FDD69F-0C59-4D3C-87E6-F9BF51ECD7D9}" srcOrd="0" destOrd="0" presId="urn:microsoft.com/office/officeart/2005/8/layout/hierarchy3"/>
    <dgm:cxn modelId="{33EDC281-9E03-4DBC-8577-F06BB9CF960E}" srcId="{7BC7A8EC-CD58-4573-A63E-E10D1129111F}" destId="{FF536693-8AF4-47FB-844E-3A7D37E75B75}" srcOrd="1" destOrd="0" parTransId="{7F1F443A-253A-4592-8B97-FF6D602DFC16}" sibTransId="{D6E09C55-99A5-413A-A353-BFE41027C03D}"/>
    <dgm:cxn modelId="{EC9892A3-73D6-4E50-9F82-3E1F87CDA4BC}" type="presOf" srcId="{E3B1C016-D92F-466E-B35D-F727DF5E29F0}" destId="{B20CF0A1-9C72-4704-BEFE-F0F22E24F977}" srcOrd="0" destOrd="0" presId="urn:microsoft.com/office/officeart/2005/8/layout/hierarchy3"/>
    <dgm:cxn modelId="{239D628E-0647-4526-B369-DA19B2B2DE53}" type="presOf" srcId="{6C385CF9-A8A7-4E3F-B2F8-819C412E260B}" destId="{7BB6439F-7A5A-4CEC-AC95-523806C22DC9}" srcOrd="0" destOrd="0" presId="urn:microsoft.com/office/officeart/2005/8/layout/hierarchy3"/>
    <dgm:cxn modelId="{C2DD001F-8AAE-4F67-8ADD-D131FF0C206B}" type="presOf" srcId="{A3429843-ED46-4826-99B1-605D4010E36F}" destId="{7E0B96EC-7BE2-4A65-9275-9E9DDA0DC8D8}" srcOrd="0" destOrd="0" presId="urn:microsoft.com/office/officeart/2005/8/layout/hierarchy3"/>
    <dgm:cxn modelId="{810F63E3-96F9-42BD-B000-0517935D514C}" type="presOf" srcId="{C287DC2C-EC53-4CB2-9374-F48EDF28F345}" destId="{D7287906-188E-41A3-B1DB-94CAD4BDA242}" srcOrd="1" destOrd="0" presId="urn:microsoft.com/office/officeart/2005/8/layout/hierarchy3"/>
    <dgm:cxn modelId="{EC611EF3-2E34-4A72-915E-6725BA6C0D22}" srcId="{C287DC2C-EC53-4CB2-9374-F48EDF28F345}" destId="{9C141BB7-ABB9-4BB5-9202-604F3C5CD68E}" srcOrd="1" destOrd="0" parTransId="{07C79AFA-0582-4BC9-9FF8-3ABC59FD22AC}" sibTransId="{DC21BA4B-7E80-4406-B3F0-84AE9CFA94D2}"/>
    <dgm:cxn modelId="{5E9FBC41-478F-4097-B7F3-0FC70893056A}" srcId="{7BC7A8EC-CD58-4573-A63E-E10D1129111F}" destId="{4541291F-87E5-4ADB-98F4-6C7C9B79D6D0}" srcOrd="2" destOrd="0" parTransId="{E3835B37-E0B2-48A1-9E52-652A76E3AC56}" sibTransId="{44019228-F459-47E0-8558-E5BBD1B07F23}"/>
    <dgm:cxn modelId="{D9E56B3E-69A9-4DF7-B3D1-46B0E53D2C19}" type="presParOf" srcId="{978FD170-3B1B-4674-AA14-3EACECC42CF1}" destId="{463CA604-B042-43BF-BF21-8A935DA70A8E}" srcOrd="0" destOrd="0" presId="urn:microsoft.com/office/officeart/2005/8/layout/hierarchy3"/>
    <dgm:cxn modelId="{A6B0CC1B-0874-4A3C-96F3-7E824EC73502}" type="presParOf" srcId="{463CA604-B042-43BF-BF21-8A935DA70A8E}" destId="{02489138-107C-4745-B2FA-C4B71EDD567B}" srcOrd="0" destOrd="0" presId="urn:microsoft.com/office/officeart/2005/8/layout/hierarchy3"/>
    <dgm:cxn modelId="{794D200B-F1B3-496A-A5DA-88608D0EABA2}" type="presParOf" srcId="{02489138-107C-4745-B2FA-C4B71EDD567B}" destId="{6CC95F52-AD41-44BA-AED4-46222AD24E06}" srcOrd="0" destOrd="0" presId="urn:microsoft.com/office/officeart/2005/8/layout/hierarchy3"/>
    <dgm:cxn modelId="{684CAB32-CA4D-428D-AC38-FB9C2C74E3E0}" type="presParOf" srcId="{02489138-107C-4745-B2FA-C4B71EDD567B}" destId="{FD2E64B5-9501-4E2C-9A23-9B99DE67F350}" srcOrd="1" destOrd="0" presId="urn:microsoft.com/office/officeart/2005/8/layout/hierarchy3"/>
    <dgm:cxn modelId="{A39B9D1C-47DE-42E5-97C0-CA9B1BE27737}" type="presParOf" srcId="{463CA604-B042-43BF-BF21-8A935DA70A8E}" destId="{683D0845-01B9-41EC-AEEA-D666FAFF958B}" srcOrd="1" destOrd="0" presId="urn:microsoft.com/office/officeart/2005/8/layout/hierarchy3"/>
    <dgm:cxn modelId="{7E97305C-3CCB-4641-A576-88A3C9865191}" type="presParOf" srcId="{683D0845-01B9-41EC-AEEA-D666FAFF958B}" destId="{24FDD69F-0C59-4D3C-87E6-F9BF51ECD7D9}" srcOrd="0" destOrd="0" presId="urn:microsoft.com/office/officeart/2005/8/layout/hierarchy3"/>
    <dgm:cxn modelId="{00A2C7FE-C8BB-4EF7-8A9F-BF229305AB9F}" type="presParOf" srcId="{683D0845-01B9-41EC-AEEA-D666FAFF958B}" destId="{7BB6439F-7A5A-4CEC-AC95-523806C22DC9}" srcOrd="1" destOrd="0" presId="urn:microsoft.com/office/officeart/2005/8/layout/hierarchy3"/>
    <dgm:cxn modelId="{F77DAD4A-A585-46FA-A940-76A9D560A9CB}" type="presParOf" srcId="{683D0845-01B9-41EC-AEEA-D666FAFF958B}" destId="{B9FEB404-4A3E-4D2B-8291-0AC51882700A}" srcOrd="2" destOrd="0" presId="urn:microsoft.com/office/officeart/2005/8/layout/hierarchy3"/>
    <dgm:cxn modelId="{9C4EBEB5-3209-494E-85D5-115A92E245B5}" type="presParOf" srcId="{683D0845-01B9-41EC-AEEA-D666FAFF958B}" destId="{8696F7C2-EA46-4860-96A1-663FD7A1AAFE}" srcOrd="3" destOrd="0" presId="urn:microsoft.com/office/officeart/2005/8/layout/hierarchy3"/>
    <dgm:cxn modelId="{C4DE0232-26F9-4EFE-9405-F43E24C75176}" type="presParOf" srcId="{683D0845-01B9-41EC-AEEA-D666FAFF958B}" destId="{4B171EFA-2D2F-4A88-B0AB-8D9E3E4D23AC}" srcOrd="4" destOrd="0" presId="urn:microsoft.com/office/officeart/2005/8/layout/hierarchy3"/>
    <dgm:cxn modelId="{4B29A8FD-B268-4BD0-83C4-8C0922C2C3DE}" type="presParOf" srcId="{683D0845-01B9-41EC-AEEA-D666FAFF958B}" destId="{511F58C2-BD26-4C97-BA08-BD6DC55B462A}" srcOrd="5" destOrd="0" presId="urn:microsoft.com/office/officeart/2005/8/layout/hierarchy3"/>
    <dgm:cxn modelId="{576B9B75-4DE2-44BC-B5CD-5A1EACA7DE81}" type="presParOf" srcId="{978FD170-3B1B-4674-AA14-3EACECC42CF1}" destId="{58FD6C7B-1088-48C6-A45B-EA690BC6AC31}" srcOrd="1" destOrd="0" presId="urn:microsoft.com/office/officeart/2005/8/layout/hierarchy3"/>
    <dgm:cxn modelId="{0A10C3AD-5695-4D30-A743-DB1344123D3C}" type="presParOf" srcId="{58FD6C7B-1088-48C6-A45B-EA690BC6AC31}" destId="{19570C44-0AE2-4764-BA0F-16023407E9A0}" srcOrd="0" destOrd="0" presId="urn:microsoft.com/office/officeart/2005/8/layout/hierarchy3"/>
    <dgm:cxn modelId="{765F5DF4-46CB-4C41-B5BB-DAF080337E07}" type="presParOf" srcId="{19570C44-0AE2-4764-BA0F-16023407E9A0}" destId="{C480E922-4923-4350-8587-8F634328213C}" srcOrd="0" destOrd="0" presId="urn:microsoft.com/office/officeart/2005/8/layout/hierarchy3"/>
    <dgm:cxn modelId="{C7BC62A6-F051-4124-8254-EB0498D0983B}" type="presParOf" srcId="{19570C44-0AE2-4764-BA0F-16023407E9A0}" destId="{9D566D05-9B3B-464D-919E-AE29CE7B5057}" srcOrd="1" destOrd="0" presId="urn:microsoft.com/office/officeart/2005/8/layout/hierarchy3"/>
    <dgm:cxn modelId="{899A14C3-9DF0-4866-8CD8-BD30B64171BD}" type="presParOf" srcId="{58FD6C7B-1088-48C6-A45B-EA690BC6AC31}" destId="{AD9A6741-1D89-4CD5-B3E4-2835F939A563}" srcOrd="1" destOrd="0" presId="urn:microsoft.com/office/officeart/2005/8/layout/hierarchy3"/>
    <dgm:cxn modelId="{91CF8C2B-D8E2-47B4-9D59-73B90CE7573D}" type="presParOf" srcId="{AD9A6741-1D89-4CD5-B3E4-2835F939A563}" destId="{39404106-8414-43C4-96EF-8D7269E44E62}" srcOrd="0" destOrd="0" presId="urn:microsoft.com/office/officeart/2005/8/layout/hierarchy3"/>
    <dgm:cxn modelId="{75329CD0-D8F0-4A91-9AFC-03A62088B2CF}" type="presParOf" srcId="{AD9A6741-1D89-4CD5-B3E4-2835F939A563}" destId="{F1F8AD71-8137-4FB4-8BA6-851D053A1073}" srcOrd="1" destOrd="0" presId="urn:microsoft.com/office/officeart/2005/8/layout/hierarchy3"/>
    <dgm:cxn modelId="{7D2E6EFE-EF2E-428A-9B7A-E1B384A45B15}" type="presParOf" srcId="{AD9A6741-1D89-4CD5-B3E4-2835F939A563}" destId="{7E0B96EC-7BE2-4A65-9275-9E9DDA0DC8D8}" srcOrd="2" destOrd="0" presId="urn:microsoft.com/office/officeart/2005/8/layout/hierarchy3"/>
    <dgm:cxn modelId="{C39F601A-97C5-450A-A259-2EE7CE3CDFE3}" type="presParOf" srcId="{AD9A6741-1D89-4CD5-B3E4-2835F939A563}" destId="{48BD36EC-4FB7-4759-B40A-6795FE57CF99}" srcOrd="3" destOrd="0" presId="urn:microsoft.com/office/officeart/2005/8/layout/hierarchy3"/>
    <dgm:cxn modelId="{C4DEDAB5-BAB2-49C0-98F2-7577AD160C9F}" type="presParOf" srcId="{AD9A6741-1D89-4CD5-B3E4-2835F939A563}" destId="{44C4A4DA-615B-49C0-8F88-782A66C7DC10}" srcOrd="4" destOrd="0" presId="urn:microsoft.com/office/officeart/2005/8/layout/hierarchy3"/>
    <dgm:cxn modelId="{7B55A620-1775-4E16-A3C2-271FB8BCEDA5}" type="presParOf" srcId="{AD9A6741-1D89-4CD5-B3E4-2835F939A563}" destId="{CF3BAA9B-F090-4EFD-881C-34B7BC5717CF}" srcOrd="5" destOrd="0" presId="urn:microsoft.com/office/officeart/2005/8/layout/hierarchy3"/>
    <dgm:cxn modelId="{D6B84553-7213-48FA-B6CD-125926A3D7F5}" type="presParOf" srcId="{978FD170-3B1B-4674-AA14-3EACECC42CF1}" destId="{3657DA8A-390C-48F6-A57F-BDA469A81953}" srcOrd="2" destOrd="0" presId="urn:microsoft.com/office/officeart/2005/8/layout/hierarchy3"/>
    <dgm:cxn modelId="{7197CF04-2F17-4BFB-A011-218750758A11}" type="presParOf" srcId="{3657DA8A-390C-48F6-A57F-BDA469A81953}" destId="{22CDC6D9-7555-4765-9138-702C0B243A14}" srcOrd="0" destOrd="0" presId="urn:microsoft.com/office/officeart/2005/8/layout/hierarchy3"/>
    <dgm:cxn modelId="{7CCF0651-0967-4ABA-94A8-06BC1C3E737C}" type="presParOf" srcId="{22CDC6D9-7555-4765-9138-702C0B243A14}" destId="{40CD02EE-8856-458D-8DB0-EE351CF369D0}" srcOrd="0" destOrd="0" presId="urn:microsoft.com/office/officeart/2005/8/layout/hierarchy3"/>
    <dgm:cxn modelId="{48D15974-1F9A-45AB-BA52-01F34BA44DAF}" type="presParOf" srcId="{22CDC6D9-7555-4765-9138-702C0B243A14}" destId="{D7287906-188E-41A3-B1DB-94CAD4BDA242}" srcOrd="1" destOrd="0" presId="urn:microsoft.com/office/officeart/2005/8/layout/hierarchy3"/>
    <dgm:cxn modelId="{479AEFE1-CADD-4BFE-995E-5768310FF4D4}" type="presParOf" srcId="{3657DA8A-390C-48F6-A57F-BDA469A81953}" destId="{AD27DDD2-D86A-433F-9B4B-118A5EF6527D}" srcOrd="1" destOrd="0" presId="urn:microsoft.com/office/officeart/2005/8/layout/hierarchy3"/>
    <dgm:cxn modelId="{83C99EBD-6A2E-42DC-9ED6-3C4875F9FB73}" type="presParOf" srcId="{AD27DDD2-D86A-433F-9B4B-118A5EF6527D}" destId="{8C0889C8-CF72-4367-A1DC-8409BD25E4C1}" srcOrd="0" destOrd="0" presId="urn:microsoft.com/office/officeart/2005/8/layout/hierarchy3"/>
    <dgm:cxn modelId="{34CD80E3-81B9-4D77-853C-F2141793F1CC}" type="presParOf" srcId="{AD27DDD2-D86A-433F-9B4B-118A5EF6527D}" destId="{E15A7398-7BFB-4168-BC7D-8E9401B1ABBD}" srcOrd="1" destOrd="0" presId="urn:microsoft.com/office/officeart/2005/8/layout/hierarchy3"/>
    <dgm:cxn modelId="{37FF1B75-D73F-4758-BD94-2A99B02FC3D1}" type="presParOf" srcId="{AD27DDD2-D86A-433F-9B4B-118A5EF6527D}" destId="{FFE9D2EB-BB95-4667-A08D-8D3F32A0A4EA}" srcOrd="2" destOrd="0" presId="urn:microsoft.com/office/officeart/2005/8/layout/hierarchy3"/>
    <dgm:cxn modelId="{5A4A7EC3-D009-43A5-AD69-BC6292E4D7FF}" type="presParOf" srcId="{AD27DDD2-D86A-433F-9B4B-118A5EF6527D}" destId="{D6B7F262-2CF7-4BBE-AACB-1B3C7571C816}" srcOrd="3" destOrd="0" presId="urn:microsoft.com/office/officeart/2005/8/layout/hierarchy3"/>
    <dgm:cxn modelId="{314BAA8B-E483-49F6-8952-0F119BB7B990}" type="presParOf" srcId="{978FD170-3B1B-4674-AA14-3EACECC42CF1}" destId="{C5C302BA-A5E4-4EA0-B100-DA680DE91A16}" srcOrd="3" destOrd="0" presId="urn:microsoft.com/office/officeart/2005/8/layout/hierarchy3"/>
    <dgm:cxn modelId="{26176A04-92B7-4B1B-8B8B-3E154FACBE1E}" type="presParOf" srcId="{C5C302BA-A5E4-4EA0-B100-DA680DE91A16}" destId="{495F15F5-4811-4EB4-8CC4-7107056798CE}" srcOrd="0" destOrd="0" presId="urn:microsoft.com/office/officeart/2005/8/layout/hierarchy3"/>
    <dgm:cxn modelId="{F5BC68C6-A5EE-418F-9BAA-86A50BB9C0FD}" type="presParOf" srcId="{495F15F5-4811-4EB4-8CC4-7107056798CE}" destId="{A09214ED-014C-476F-B94C-47F69F291891}" srcOrd="0" destOrd="0" presId="urn:microsoft.com/office/officeart/2005/8/layout/hierarchy3"/>
    <dgm:cxn modelId="{AE75CA44-909B-45E9-B722-613584401E31}" type="presParOf" srcId="{495F15F5-4811-4EB4-8CC4-7107056798CE}" destId="{7790471C-E3AA-4550-9431-8C246B0517EE}" srcOrd="1" destOrd="0" presId="urn:microsoft.com/office/officeart/2005/8/layout/hierarchy3"/>
    <dgm:cxn modelId="{6AEBB23D-B583-4E42-AB24-29292E592061}" type="presParOf" srcId="{C5C302BA-A5E4-4EA0-B100-DA680DE91A16}" destId="{6A36151C-A07C-4738-91CD-681EC46D3A6C}" srcOrd="1" destOrd="0" presId="urn:microsoft.com/office/officeart/2005/8/layout/hierarchy3"/>
    <dgm:cxn modelId="{A3F1732A-4CA5-4C72-AE22-E9509AFE9BE3}" type="presParOf" srcId="{6A36151C-A07C-4738-91CD-681EC46D3A6C}" destId="{A3139C10-B90F-4AC9-96F2-543B361D1F08}" srcOrd="0" destOrd="0" presId="urn:microsoft.com/office/officeart/2005/8/layout/hierarchy3"/>
    <dgm:cxn modelId="{D05AB114-12A4-4404-8642-36BFA7CF8128}" type="presParOf" srcId="{6A36151C-A07C-4738-91CD-681EC46D3A6C}" destId="{B20CF0A1-9C72-4704-BEFE-F0F22E24F977}" srcOrd="1" destOrd="0" presId="urn:microsoft.com/office/officeart/2005/8/layout/hierarchy3"/>
    <dgm:cxn modelId="{C8E6FC85-CB3B-4D21-A2ED-0DEEAE49C3CB}" type="presParOf" srcId="{6A36151C-A07C-4738-91CD-681EC46D3A6C}" destId="{D10EF6A0-D1B1-4029-B803-E7172E8F5BA2}" srcOrd="2" destOrd="0" presId="urn:microsoft.com/office/officeart/2005/8/layout/hierarchy3"/>
    <dgm:cxn modelId="{81022E79-8474-4210-92FC-E60F0E8CA995}" type="presParOf" srcId="{6A36151C-A07C-4738-91CD-681EC46D3A6C}" destId="{61C8039E-18B7-4770-9784-70699F1A4840}" srcOrd="3" destOrd="0" presId="urn:microsoft.com/office/officeart/2005/8/layout/hierarchy3"/>
    <dgm:cxn modelId="{DC69F05F-EE8B-4348-A32D-7C7DA410A181}" type="presParOf" srcId="{6A36151C-A07C-4738-91CD-681EC46D3A6C}" destId="{B2661A09-7A06-4E92-8F56-811EB123E300}" srcOrd="4" destOrd="0" presId="urn:microsoft.com/office/officeart/2005/8/layout/hierarchy3"/>
    <dgm:cxn modelId="{EB5F43BC-6475-4564-920D-F707470E05B1}" type="presParOf" srcId="{6A36151C-A07C-4738-91CD-681EC46D3A6C}" destId="{3116286B-CD8A-4609-8B28-B186AD5E2B01}" srcOrd="5" destOrd="0" presId="urn:microsoft.com/office/officeart/2005/8/layout/hierarchy3"/>
    <dgm:cxn modelId="{337672EC-B47E-4122-BAE9-08EC52C78D48}" type="presParOf" srcId="{978FD170-3B1B-4674-AA14-3EACECC42CF1}" destId="{9A2F2536-F709-4B5C-923D-76BEB3323692}" srcOrd="4" destOrd="0" presId="urn:microsoft.com/office/officeart/2005/8/layout/hierarchy3"/>
    <dgm:cxn modelId="{7AF7D629-5803-466E-8BF4-F9BF0C2FE1A8}" type="presParOf" srcId="{9A2F2536-F709-4B5C-923D-76BEB3323692}" destId="{77D9749F-15D9-4298-884C-43422134438C}" srcOrd="0" destOrd="0" presId="urn:microsoft.com/office/officeart/2005/8/layout/hierarchy3"/>
    <dgm:cxn modelId="{E7463B8D-9612-4B92-9B12-31F270B8CBE9}" type="presParOf" srcId="{77D9749F-15D9-4298-884C-43422134438C}" destId="{D37571BA-97A9-420D-9687-7DB18FF1795E}" srcOrd="0" destOrd="0" presId="urn:microsoft.com/office/officeart/2005/8/layout/hierarchy3"/>
    <dgm:cxn modelId="{C7A583A7-A87A-4349-B581-2261C9FA7F62}" type="presParOf" srcId="{77D9749F-15D9-4298-884C-43422134438C}" destId="{E301532B-DFDD-4CF2-9410-3C114EE929D7}" srcOrd="1" destOrd="0" presId="urn:microsoft.com/office/officeart/2005/8/layout/hierarchy3"/>
    <dgm:cxn modelId="{5D62909E-692F-4625-8AA4-533DBB33A07C}" type="presParOf" srcId="{9A2F2536-F709-4B5C-923D-76BEB3323692}" destId="{DE058C68-7EC0-423F-A3C7-836CE1A492FE}" srcOrd="1" destOrd="0" presId="urn:microsoft.com/office/officeart/2005/8/layout/hierarchy3"/>
    <dgm:cxn modelId="{C1E70EA0-B6FD-42CF-BC93-85E805B921A2}" type="presParOf" srcId="{DE058C68-7EC0-423F-A3C7-836CE1A492FE}" destId="{2CCE47D4-48CB-46C4-8B20-5AD88B89F4C1}" srcOrd="0" destOrd="0" presId="urn:microsoft.com/office/officeart/2005/8/layout/hierarchy3"/>
    <dgm:cxn modelId="{E75AA03B-4332-4BE1-A8F8-DAFF93E2915C}" type="presParOf" srcId="{DE058C68-7EC0-423F-A3C7-836CE1A492FE}" destId="{EF284A11-A1CF-40DB-8C92-242FAB115FBD}" srcOrd="1" destOrd="0" presId="urn:microsoft.com/office/officeart/2005/8/layout/hierarchy3"/>
    <dgm:cxn modelId="{22EF05DF-A67C-4A61-9087-70CAE112DF82}" type="presParOf" srcId="{DE058C68-7EC0-423F-A3C7-836CE1A492FE}" destId="{704C1C12-6D24-4856-825B-72923E2E1D9A}" srcOrd="2" destOrd="0" presId="urn:microsoft.com/office/officeart/2005/8/layout/hierarchy3"/>
    <dgm:cxn modelId="{D7374C84-BF99-41E9-A205-594B410D8BEE}" type="presParOf" srcId="{DE058C68-7EC0-423F-A3C7-836CE1A492FE}" destId="{56824A93-292F-4BAB-A4E7-5E8A6E16B926}" srcOrd="3" destOrd="0" presId="urn:microsoft.com/office/officeart/2005/8/layout/hierarchy3"/>
    <dgm:cxn modelId="{310A7EF2-277D-40DC-855A-7982716FEAE6}" type="presParOf" srcId="{DE058C68-7EC0-423F-A3C7-836CE1A492FE}" destId="{BCE97B4B-F0F9-4316-A779-063183513F97}" srcOrd="4" destOrd="0" presId="urn:microsoft.com/office/officeart/2005/8/layout/hierarchy3"/>
    <dgm:cxn modelId="{03D43DFE-1295-4D83-A923-BD1E51170CB6}" type="presParOf" srcId="{DE058C68-7EC0-423F-A3C7-836CE1A492FE}" destId="{22BFC1D1-4F67-4E23-B590-472D9B4D447A}" srcOrd="5" destOrd="0" presId="urn:microsoft.com/office/officeart/2005/8/layout/hierarchy3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9A72BDDF-80ED-425A-B1DE-9D9ADFFD33B5}" type="doc">
      <dgm:prSet loTypeId="urn:microsoft.com/office/officeart/2008/layout/SquareAccentList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48F1F56B-A531-4397-9C8D-1F57D9249224}">
      <dgm:prSet phldrT="[文本]" custT="1"/>
      <dgm:spPr/>
      <dgm:t>
        <a:bodyPr/>
        <a:lstStyle/>
        <a:p>
          <a:r>
            <a:rPr lang="zh-CN" altLang="en-US" sz="1200"/>
            <a:t>人员基本信息</a:t>
          </a:r>
        </a:p>
      </dgm:t>
    </dgm:pt>
    <dgm:pt modelId="{2DC60893-1645-4394-8066-5EAA2DD67CB8}" type="parTrans" cxnId="{FECDFB53-02A3-4998-B0EB-FCB195FBFC44}">
      <dgm:prSet/>
      <dgm:spPr/>
      <dgm:t>
        <a:bodyPr/>
        <a:lstStyle/>
        <a:p>
          <a:endParaRPr lang="zh-CN" altLang="en-US" sz="1200"/>
        </a:p>
      </dgm:t>
    </dgm:pt>
    <dgm:pt modelId="{A4030A32-2324-4202-8263-8E42FEA045B3}" type="sibTrans" cxnId="{FECDFB53-02A3-4998-B0EB-FCB195FBFC44}">
      <dgm:prSet/>
      <dgm:spPr/>
      <dgm:t>
        <a:bodyPr/>
        <a:lstStyle/>
        <a:p>
          <a:endParaRPr lang="zh-CN" altLang="en-US" sz="1200"/>
        </a:p>
      </dgm:t>
    </dgm:pt>
    <dgm:pt modelId="{C9E00D4B-DBAF-4945-95FD-4288360FA202}">
      <dgm:prSet phldrT="[文本]" custT="1"/>
      <dgm:spPr/>
      <dgm:t>
        <a:bodyPr/>
        <a:lstStyle/>
        <a:p>
          <a:r>
            <a:rPr lang="zh-CN" altLang="en-US" sz="1200">
              <a:solidFill>
                <a:srgbClr val="FF0000"/>
              </a:solidFill>
            </a:rPr>
            <a:t>执行人员</a:t>
          </a:r>
          <a:r>
            <a:rPr lang="en-US" altLang="zh-CN" sz="1200">
              <a:solidFill>
                <a:srgbClr val="FF0000"/>
              </a:solidFill>
            </a:rPr>
            <a:t>&amp; QC</a:t>
          </a:r>
          <a:r>
            <a:rPr lang="zh-CN" altLang="en-US" sz="1200">
              <a:solidFill>
                <a:srgbClr val="FF0000"/>
              </a:solidFill>
            </a:rPr>
            <a:t>人员</a:t>
          </a:r>
          <a:endParaRPr lang="en-US" altLang="zh-CN" sz="1200">
            <a:solidFill>
              <a:srgbClr val="FF0000"/>
            </a:solidFill>
          </a:endParaRPr>
        </a:p>
        <a:p>
          <a:r>
            <a:rPr lang="zh-CN" altLang="en-US" sz="1000"/>
            <a:t>姓名、性别、年龄、家庭地址、电话、受教育情况、入职时间、身份证号、银行帐号、录象设备型号等</a:t>
          </a:r>
        </a:p>
      </dgm:t>
    </dgm:pt>
    <dgm:pt modelId="{34910770-3F08-4902-BEE9-12ED08C13BD7}" type="parTrans" cxnId="{21A4EC9F-8014-4C7E-9B7A-90F77A32ABDF}">
      <dgm:prSet/>
      <dgm:spPr/>
      <dgm:t>
        <a:bodyPr/>
        <a:lstStyle/>
        <a:p>
          <a:endParaRPr lang="zh-CN" altLang="en-US" sz="1200"/>
        </a:p>
      </dgm:t>
    </dgm:pt>
    <dgm:pt modelId="{8296A985-C379-45BD-BE6D-6774AA656338}" type="sibTrans" cxnId="{21A4EC9F-8014-4C7E-9B7A-90F77A32ABDF}">
      <dgm:prSet/>
      <dgm:spPr/>
      <dgm:t>
        <a:bodyPr/>
        <a:lstStyle/>
        <a:p>
          <a:endParaRPr lang="zh-CN" altLang="en-US" sz="1200"/>
        </a:p>
      </dgm:t>
    </dgm:pt>
    <dgm:pt modelId="{E7872AA8-E8FC-40AE-854A-0631681E0C66}">
      <dgm:prSet phldrT="[文本]" custT="1"/>
      <dgm:spPr/>
      <dgm:t>
        <a:bodyPr/>
        <a:lstStyle/>
        <a:p>
          <a:r>
            <a:rPr lang="zh-CN" altLang="en-US" sz="1000"/>
            <a:t>代理公司名称、地址、联系人、电话</a:t>
          </a:r>
        </a:p>
      </dgm:t>
    </dgm:pt>
    <dgm:pt modelId="{0D82899E-6BA5-438A-B9A3-6FD766AE0563}" type="parTrans" cxnId="{1BEAE110-0AF1-49B0-9C66-6A2F74533D49}">
      <dgm:prSet/>
      <dgm:spPr/>
      <dgm:t>
        <a:bodyPr/>
        <a:lstStyle/>
        <a:p>
          <a:endParaRPr lang="zh-CN" altLang="en-US" sz="1200"/>
        </a:p>
      </dgm:t>
    </dgm:pt>
    <dgm:pt modelId="{9ECA6FAB-7962-4958-8DC2-DBED018B5756}" type="sibTrans" cxnId="{1BEAE110-0AF1-49B0-9C66-6A2F74533D49}">
      <dgm:prSet/>
      <dgm:spPr/>
      <dgm:t>
        <a:bodyPr/>
        <a:lstStyle/>
        <a:p>
          <a:endParaRPr lang="zh-CN" altLang="en-US" sz="1200"/>
        </a:p>
      </dgm:t>
    </dgm:pt>
    <dgm:pt modelId="{7F22471E-3AB0-4D65-A4BD-922355AAB920}">
      <dgm:prSet phldrT="[文本]" custT="1"/>
      <dgm:spPr/>
      <dgm:t>
        <a:bodyPr/>
        <a:lstStyle/>
        <a:p>
          <a:r>
            <a:rPr lang="zh-CN" altLang="en-US" sz="1200"/>
            <a:t>基础培训</a:t>
          </a:r>
        </a:p>
      </dgm:t>
    </dgm:pt>
    <dgm:pt modelId="{D246520B-8891-4672-A96B-F0F9BF0AE23D}" type="parTrans" cxnId="{4B35636B-D55B-4B08-9A23-0AFFF66EE096}">
      <dgm:prSet/>
      <dgm:spPr/>
      <dgm:t>
        <a:bodyPr/>
        <a:lstStyle/>
        <a:p>
          <a:endParaRPr lang="zh-CN" altLang="en-US" sz="1200"/>
        </a:p>
      </dgm:t>
    </dgm:pt>
    <dgm:pt modelId="{E81053BE-D17E-4848-8C6C-327D659060A3}" type="sibTrans" cxnId="{4B35636B-D55B-4B08-9A23-0AFFF66EE096}">
      <dgm:prSet/>
      <dgm:spPr/>
      <dgm:t>
        <a:bodyPr/>
        <a:lstStyle/>
        <a:p>
          <a:endParaRPr lang="zh-CN" altLang="en-US" sz="1200"/>
        </a:p>
      </dgm:t>
    </dgm:pt>
    <dgm:pt modelId="{57A07981-C157-47A4-9EE8-E7A3E963E735}">
      <dgm:prSet phldrT="[文本]" custT="1"/>
      <dgm:spPr/>
      <dgm:t>
        <a:bodyPr/>
        <a:lstStyle/>
        <a:p>
          <a:r>
            <a:rPr lang="zh-CN" altLang="en-US" sz="1200">
              <a:solidFill>
                <a:srgbClr val="FF0000"/>
              </a:solidFill>
            </a:rPr>
            <a:t>执行人员</a:t>
          </a:r>
          <a:r>
            <a:rPr lang="en-US" altLang="zh-CN" sz="1200">
              <a:solidFill>
                <a:srgbClr val="FF0000"/>
              </a:solidFill>
            </a:rPr>
            <a:t>&amp;QC</a:t>
          </a:r>
          <a:r>
            <a:rPr lang="zh-CN" altLang="en-US" sz="1200">
              <a:solidFill>
                <a:srgbClr val="FF0000"/>
              </a:solidFill>
            </a:rPr>
            <a:t>人员</a:t>
          </a:r>
          <a:endParaRPr lang="en-US" altLang="zh-CN" sz="1200">
            <a:solidFill>
              <a:srgbClr val="FF0000"/>
            </a:solidFill>
          </a:endParaRPr>
        </a:p>
        <a:p>
          <a:r>
            <a:rPr lang="zh-CN" altLang="en-US" sz="1000"/>
            <a:t>基础培训时间及内容</a:t>
          </a:r>
        </a:p>
      </dgm:t>
    </dgm:pt>
    <dgm:pt modelId="{237665EB-1F90-424F-A134-88B96144709F}" type="parTrans" cxnId="{CB735789-88E6-4900-816D-556CBE9C9D90}">
      <dgm:prSet/>
      <dgm:spPr/>
      <dgm:t>
        <a:bodyPr/>
        <a:lstStyle/>
        <a:p>
          <a:endParaRPr lang="zh-CN" altLang="en-US" sz="1200"/>
        </a:p>
      </dgm:t>
    </dgm:pt>
    <dgm:pt modelId="{9F26C7F4-2C66-4F60-B191-44EB1D510539}" type="sibTrans" cxnId="{CB735789-88E6-4900-816D-556CBE9C9D90}">
      <dgm:prSet/>
      <dgm:spPr/>
      <dgm:t>
        <a:bodyPr/>
        <a:lstStyle/>
        <a:p>
          <a:endParaRPr lang="zh-CN" altLang="en-US" sz="1200"/>
        </a:p>
      </dgm:t>
    </dgm:pt>
    <dgm:pt modelId="{C1E9C348-ABF6-4FD4-B180-DC5F6325E34F}">
      <dgm:prSet phldrT="[文本]" custT="1"/>
      <dgm:spPr/>
      <dgm:t>
        <a:bodyPr/>
        <a:lstStyle/>
        <a:p>
          <a:r>
            <a:rPr lang="zh-CN" altLang="en-US" sz="1000"/>
            <a:t>基培测试</a:t>
          </a:r>
          <a:r>
            <a:rPr lang="en-US" altLang="zh-CN" sz="1000"/>
            <a:t>&amp;</a:t>
          </a:r>
          <a:r>
            <a:rPr lang="zh-CN" altLang="en-US" sz="1000"/>
            <a:t>评估</a:t>
          </a:r>
        </a:p>
      </dgm:t>
    </dgm:pt>
    <dgm:pt modelId="{93B89112-F20F-42FF-A261-4DF15E952FFB}" type="parTrans" cxnId="{BD5F86F5-2A74-4F1B-9517-A689022D9166}">
      <dgm:prSet/>
      <dgm:spPr/>
      <dgm:t>
        <a:bodyPr/>
        <a:lstStyle/>
        <a:p>
          <a:endParaRPr lang="zh-CN" altLang="en-US" sz="1200"/>
        </a:p>
      </dgm:t>
    </dgm:pt>
    <dgm:pt modelId="{8E47DC48-B754-45F0-9AF0-19DEC9080D75}" type="sibTrans" cxnId="{BD5F86F5-2A74-4F1B-9517-A689022D9166}">
      <dgm:prSet/>
      <dgm:spPr/>
      <dgm:t>
        <a:bodyPr/>
        <a:lstStyle/>
        <a:p>
          <a:endParaRPr lang="zh-CN" altLang="en-US" sz="1200"/>
        </a:p>
      </dgm:t>
    </dgm:pt>
    <dgm:pt modelId="{A497D47D-8110-4279-9362-6132A6412D39}">
      <dgm:prSet custT="1"/>
      <dgm:spPr/>
      <dgm:t>
        <a:bodyPr/>
        <a:lstStyle/>
        <a:p>
          <a:r>
            <a:rPr lang="zh-CN" altLang="en-US" sz="1200"/>
            <a:t>执行项目情况</a:t>
          </a:r>
        </a:p>
      </dgm:t>
    </dgm:pt>
    <dgm:pt modelId="{EB38BCAB-A024-4D14-831D-60AAB81796E1}" type="parTrans" cxnId="{DAF83FBF-F35E-4AB1-A989-9A26961C0992}">
      <dgm:prSet/>
      <dgm:spPr/>
      <dgm:t>
        <a:bodyPr/>
        <a:lstStyle/>
        <a:p>
          <a:endParaRPr lang="zh-CN" altLang="en-US" sz="1200"/>
        </a:p>
      </dgm:t>
    </dgm:pt>
    <dgm:pt modelId="{99DA803F-35FA-46A3-AA41-E2BED9CEED08}" type="sibTrans" cxnId="{DAF83FBF-F35E-4AB1-A989-9A26961C0992}">
      <dgm:prSet/>
      <dgm:spPr/>
      <dgm:t>
        <a:bodyPr/>
        <a:lstStyle/>
        <a:p>
          <a:endParaRPr lang="zh-CN" altLang="en-US" sz="1200"/>
        </a:p>
      </dgm:t>
    </dgm:pt>
    <dgm:pt modelId="{9EF43EDE-72E3-44DF-A46D-A615242615B1}">
      <dgm:prSet custT="1"/>
      <dgm:spPr/>
      <dgm:t>
        <a:bodyPr/>
        <a:lstStyle/>
        <a:p>
          <a:r>
            <a:rPr lang="zh-CN" altLang="en-US" sz="1000"/>
            <a:t>项目分配及样本量分配</a:t>
          </a:r>
        </a:p>
      </dgm:t>
    </dgm:pt>
    <dgm:pt modelId="{04F98315-4414-4E39-B619-4BFC33DD433D}" type="parTrans" cxnId="{5DDF787A-2A3F-440C-93F6-9139E8E5554B}">
      <dgm:prSet/>
      <dgm:spPr/>
      <dgm:t>
        <a:bodyPr/>
        <a:lstStyle/>
        <a:p>
          <a:endParaRPr lang="zh-CN" altLang="en-US" sz="1200"/>
        </a:p>
      </dgm:t>
    </dgm:pt>
    <dgm:pt modelId="{F3E0D5BC-AB74-425F-9173-AE0264DB43BE}" type="sibTrans" cxnId="{5DDF787A-2A3F-440C-93F6-9139E8E5554B}">
      <dgm:prSet/>
      <dgm:spPr/>
      <dgm:t>
        <a:bodyPr/>
        <a:lstStyle/>
        <a:p>
          <a:endParaRPr lang="zh-CN" altLang="en-US" sz="1200"/>
        </a:p>
      </dgm:t>
    </dgm:pt>
    <dgm:pt modelId="{CB02D1E3-0605-4032-939C-D041927A2450}">
      <dgm:prSet/>
      <dgm:spPr/>
      <dgm:t>
        <a:bodyPr/>
        <a:lstStyle/>
        <a:p>
          <a:r>
            <a:rPr lang="zh-CN" altLang="en-US"/>
            <a:t>项目培训及测试</a:t>
          </a:r>
        </a:p>
      </dgm:t>
    </dgm:pt>
    <dgm:pt modelId="{4896D7C0-EA81-479F-9D68-95BF74946555}" type="parTrans" cxnId="{9A08F33E-8C73-4C75-93EF-3212BD5181C4}">
      <dgm:prSet/>
      <dgm:spPr/>
      <dgm:t>
        <a:bodyPr/>
        <a:lstStyle/>
        <a:p>
          <a:endParaRPr lang="zh-CN" altLang="en-US"/>
        </a:p>
      </dgm:t>
    </dgm:pt>
    <dgm:pt modelId="{17BA1082-9DA3-412C-BD47-B53FE63C7210}" type="sibTrans" cxnId="{9A08F33E-8C73-4C75-93EF-3212BD5181C4}">
      <dgm:prSet/>
      <dgm:spPr/>
      <dgm:t>
        <a:bodyPr/>
        <a:lstStyle/>
        <a:p>
          <a:endParaRPr lang="zh-CN" altLang="en-US"/>
        </a:p>
      </dgm:t>
    </dgm:pt>
    <dgm:pt modelId="{A6C4DA08-66BA-4186-9944-7F21BB4CE48F}" type="pres">
      <dgm:prSet presAssocID="{9A72BDDF-80ED-425A-B1DE-9D9ADFFD33B5}" presName="layout" presStyleCnt="0">
        <dgm:presLayoutVars>
          <dgm:chMax/>
          <dgm:chPref/>
          <dgm:dir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EE62135A-7494-4BB3-ABCA-E613F809D8AC}" type="pres">
      <dgm:prSet presAssocID="{48F1F56B-A531-4397-9C8D-1F57D9249224}" presName="root" presStyleCnt="0">
        <dgm:presLayoutVars>
          <dgm:chMax/>
          <dgm:chPref/>
        </dgm:presLayoutVars>
      </dgm:prSet>
      <dgm:spPr/>
    </dgm:pt>
    <dgm:pt modelId="{3C1CBDB3-D800-465B-ADDE-0749F34CF1B2}" type="pres">
      <dgm:prSet presAssocID="{48F1F56B-A531-4397-9C8D-1F57D9249224}" presName="rootComposite" presStyleCnt="0">
        <dgm:presLayoutVars/>
      </dgm:prSet>
      <dgm:spPr/>
    </dgm:pt>
    <dgm:pt modelId="{52DEEA30-E7F2-4074-BE82-525569C1DBFE}" type="pres">
      <dgm:prSet presAssocID="{48F1F56B-A531-4397-9C8D-1F57D9249224}" presName="ParentAccent" presStyleLbl="alignNode1" presStyleIdx="0" presStyleCnt="3"/>
      <dgm:spPr/>
    </dgm:pt>
    <dgm:pt modelId="{E2E5E6CC-6FFB-49DD-A04D-E87936C96488}" type="pres">
      <dgm:prSet presAssocID="{48F1F56B-A531-4397-9C8D-1F57D9249224}" presName="ParentSmallAccent" presStyleLbl="fgAcc1" presStyleIdx="0" presStyleCnt="3"/>
      <dgm:spPr/>
    </dgm:pt>
    <dgm:pt modelId="{0C865369-B3A8-477F-8EA8-34C4B638F4CC}" type="pres">
      <dgm:prSet presAssocID="{48F1F56B-A531-4397-9C8D-1F57D9249224}" presName="Parent" presStyleLbl="revTx" presStyleIdx="0" presStyleCnt="9">
        <dgm:presLayoutVars>
          <dgm:chMax/>
          <dgm:chPref val="4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7D1ACDC7-4B7F-4C79-B671-6744641CF05E}" type="pres">
      <dgm:prSet presAssocID="{48F1F56B-A531-4397-9C8D-1F57D9249224}" presName="childShape" presStyleCnt="0">
        <dgm:presLayoutVars>
          <dgm:chMax val="0"/>
          <dgm:chPref val="0"/>
        </dgm:presLayoutVars>
      </dgm:prSet>
      <dgm:spPr/>
    </dgm:pt>
    <dgm:pt modelId="{1BDE122E-7274-401B-A443-02C000B0B610}" type="pres">
      <dgm:prSet presAssocID="{C9E00D4B-DBAF-4945-95FD-4288360FA202}" presName="childComposite" presStyleCnt="0">
        <dgm:presLayoutVars>
          <dgm:chMax val="0"/>
          <dgm:chPref val="0"/>
        </dgm:presLayoutVars>
      </dgm:prSet>
      <dgm:spPr/>
    </dgm:pt>
    <dgm:pt modelId="{9FC5C5F8-4C21-4A7C-BE83-1EB10ADF7979}" type="pres">
      <dgm:prSet presAssocID="{C9E00D4B-DBAF-4945-95FD-4288360FA202}" presName="ChildAccent" presStyleLbl="solidFgAcc1" presStyleIdx="0" presStyleCnt="6" custLinFactNeighborX="4454" custLinFactNeighborY="-92951"/>
      <dgm:spPr/>
    </dgm:pt>
    <dgm:pt modelId="{A99B0A84-11ED-4FF5-AB53-CE4A8CF63413}" type="pres">
      <dgm:prSet presAssocID="{C9E00D4B-DBAF-4945-95FD-4288360FA202}" presName="Child" presStyleLbl="revTx" presStyleIdx="1" presStyleCnt="9" custScaleX="96614" custScaleY="273565" custLinFactNeighborX="-1402" custLinFactNeighborY="6765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EE90072C-79A2-43E1-A6D0-5B707D601D73}" type="pres">
      <dgm:prSet presAssocID="{E7872AA8-E8FC-40AE-854A-0631681E0C66}" presName="childComposite" presStyleCnt="0">
        <dgm:presLayoutVars>
          <dgm:chMax val="0"/>
          <dgm:chPref val="0"/>
        </dgm:presLayoutVars>
      </dgm:prSet>
      <dgm:spPr/>
    </dgm:pt>
    <dgm:pt modelId="{6D1FAC93-E43B-4371-AF44-9754A192D2B6}" type="pres">
      <dgm:prSet presAssocID="{E7872AA8-E8FC-40AE-854A-0631681E0C66}" presName="ChildAccent" presStyleLbl="solidFgAcc1" presStyleIdx="1" presStyleCnt="6" custLinFactY="70987" custLinFactNeighborX="-528" custLinFactNeighborY="100000"/>
      <dgm:spPr/>
    </dgm:pt>
    <dgm:pt modelId="{0BDE69EB-23C6-4284-947D-EB09CC0B5AA2}" type="pres">
      <dgm:prSet presAssocID="{E7872AA8-E8FC-40AE-854A-0631681E0C66}" presName="Child" presStyleLbl="revTx" presStyleIdx="2" presStyleCnt="9" custLinFactY="15269" custLinFactNeighborX="1931" custLinFactNeighborY="100000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39147C57-1231-49BB-9677-FA6343A77925}" type="pres">
      <dgm:prSet presAssocID="{7F22471E-3AB0-4D65-A4BD-922355AAB920}" presName="root" presStyleCnt="0">
        <dgm:presLayoutVars>
          <dgm:chMax/>
          <dgm:chPref/>
        </dgm:presLayoutVars>
      </dgm:prSet>
      <dgm:spPr/>
    </dgm:pt>
    <dgm:pt modelId="{1D252D39-8FE8-433B-94C3-0614AB42FAFF}" type="pres">
      <dgm:prSet presAssocID="{7F22471E-3AB0-4D65-A4BD-922355AAB920}" presName="rootComposite" presStyleCnt="0">
        <dgm:presLayoutVars/>
      </dgm:prSet>
      <dgm:spPr/>
    </dgm:pt>
    <dgm:pt modelId="{E5DF0F84-18D8-4B9E-A51D-390F96879CD6}" type="pres">
      <dgm:prSet presAssocID="{7F22471E-3AB0-4D65-A4BD-922355AAB920}" presName="ParentAccent" presStyleLbl="alignNode1" presStyleIdx="1" presStyleCnt="3"/>
      <dgm:spPr/>
    </dgm:pt>
    <dgm:pt modelId="{4F6282F0-0DF5-48B9-B829-701268B4CF1D}" type="pres">
      <dgm:prSet presAssocID="{7F22471E-3AB0-4D65-A4BD-922355AAB920}" presName="ParentSmallAccent" presStyleLbl="fgAcc1" presStyleIdx="1" presStyleCnt="3"/>
      <dgm:spPr/>
    </dgm:pt>
    <dgm:pt modelId="{679695C3-049D-4831-B862-436B81981DA1}" type="pres">
      <dgm:prSet presAssocID="{7F22471E-3AB0-4D65-A4BD-922355AAB920}" presName="Parent" presStyleLbl="revTx" presStyleIdx="3" presStyleCnt="9">
        <dgm:presLayoutVars>
          <dgm:chMax/>
          <dgm:chPref val="4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3C14E0A9-532A-42C3-9CBC-98024E5D73EE}" type="pres">
      <dgm:prSet presAssocID="{7F22471E-3AB0-4D65-A4BD-922355AAB920}" presName="childShape" presStyleCnt="0">
        <dgm:presLayoutVars>
          <dgm:chMax val="0"/>
          <dgm:chPref val="0"/>
        </dgm:presLayoutVars>
      </dgm:prSet>
      <dgm:spPr/>
    </dgm:pt>
    <dgm:pt modelId="{DFF57DB1-D5A9-4856-B05C-80B7F01AB214}" type="pres">
      <dgm:prSet presAssocID="{57A07981-C157-47A4-9EE8-E7A3E963E735}" presName="childComposite" presStyleCnt="0">
        <dgm:presLayoutVars>
          <dgm:chMax val="0"/>
          <dgm:chPref val="0"/>
        </dgm:presLayoutVars>
      </dgm:prSet>
      <dgm:spPr/>
    </dgm:pt>
    <dgm:pt modelId="{A9A183C0-58F6-4768-A8C7-69934EC7093C}" type="pres">
      <dgm:prSet presAssocID="{57A07981-C157-47A4-9EE8-E7A3E963E735}" presName="ChildAccent" presStyleLbl="solidFgAcc1" presStyleIdx="2" presStyleCnt="6" custLinFactNeighborX="4892" custLinFactNeighborY="92951"/>
      <dgm:spPr/>
    </dgm:pt>
    <dgm:pt modelId="{819E6E8A-93B0-406F-ABFF-AD6BBF17B754}" type="pres">
      <dgm:prSet presAssocID="{57A07981-C157-47A4-9EE8-E7A3E963E735}" presName="Child" presStyleLbl="revTx" presStyleIdx="4" presStyleCnt="9" custLinFactNeighborY="1886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534839BA-5D8C-49E0-8264-452C5D940062}" type="pres">
      <dgm:prSet presAssocID="{C1E9C348-ABF6-4FD4-B180-DC5F6325E34F}" presName="childComposite" presStyleCnt="0">
        <dgm:presLayoutVars>
          <dgm:chMax val="0"/>
          <dgm:chPref val="0"/>
        </dgm:presLayoutVars>
      </dgm:prSet>
      <dgm:spPr/>
    </dgm:pt>
    <dgm:pt modelId="{2291C1C1-7A25-4AD0-989D-43AC2839B381}" type="pres">
      <dgm:prSet presAssocID="{C1E9C348-ABF6-4FD4-B180-DC5F6325E34F}" presName="ChildAccent" presStyleLbl="solidFgAcc1" presStyleIdx="3" presStyleCnt="6" custLinFactY="100000" custLinFactNeighborX="-41" custLinFactNeighborY="110057"/>
      <dgm:spPr/>
    </dgm:pt>
    <dgm:pt modelId="{0149D3B8-F7C2-49A0-8984-94415CEBA765}" type="pres">
      <dgm:prSet presAssocID="{C1E9C348-ABF6-4FD4-B180-DC5F6325E34F}" presName="Child" presStyleLbl="revTx" presStyleIdx="5" presStyleCnt="9" custLinFactNeighborX="380" custLinFactNeighborY="90100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47969B54-28CE-4DE7-98C5-15215D6698AD}" type="pres">
      <dgm:prSet presAssocID="{A497D47D-8110-4279-9362-6132A6412D39}" presName="root" presStyleCnt="0">
        <dgm:presLayoutVars>
          <dgm:chMax/>
          <dgm:chPref/>
        </dgm:presLayoutVars>
      </dgm:prSet>
      <dgm:spPr/>
    </dgm:pt>
    <dgm:pt modelId="{79340260-6CD7-45AB-AAE7-A52224339619}" type="pres">
      <dgm:prSet presAssocID="{A497D47D-8110-4279-9362-6132A6412D39}" presName="rootComposite" presStyleCnt="0">
        <dgm:presLayoutVars/>
      </dgm:prSet>
      <dgm:spPr/>
    </dgm:pt>
    <dgm:pt modelId="{7C9FD3B0-F444-4ED5-BA6D-37AE80A1BD49}" type="pres">
      <dgm:prSet presAssocID="{A497D47D-8110-4279-9362-6132A6412D39}" presName="ParentAccent" presStyleLbl="alignNode1" presStyleIdx="2" presStyleCnt="3"/>
      <dgm:spPr/>
    </dgm:pt>
    <dgm:pt modelId="{B12FE57C-B51F-4D98-BA35-D348DBA40557}" type="pres">
      <dgm:prSet presAssocID="{A497D47D-8110-4279-9362-6132A6412D39}" presName="ParentSmallAccent" presStyleLbl="fgAcc1" presStyleIdx="2" presStyleCnt="3"/>
      <dgm:spPr/>
    </dgm:pt>
    <dgm:pt modelId="{99189488-4500-4A9D-9C86-B9AE9F4DDBAB}" type="pres">
      <dgm:prSet presAssocID="{A497D47D-8110-4279-9362-6132A6412D39}" presName="Parent" presStyleLbl="revTx" presStyleIdx="6" presStyleCnt="9">
        <dgm:presLayoutVars>
          <dgm:chMax/>
          <dgm:chPref val="4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C5DE4C3F-B49B-4D86-93D2-79B512AEFE63}" type="pres">
      <dgm:prSet presAssocID="{A497D47D-8110-4279-9362-6132A6412D39}" presName="childShape" presStyleCnt="0">
        <dgm:presLayoutVars>
          <dgm:chMax val="0"/>
          <dgm:chPref val="0"/>
        </dgm:presLayoutVars>
      </dgm:prSet>
      <dgm:spPr/>
    </dgm:pt>
    <dgm:pt modelId="{9EC0E5C5-ED0F-44AA-B654-4FBA8868B6DE}" type="pres">
      <dgm:prSet presAssocID="{CB02D1E3-0605-4032-939C-D041927A2450}" presName="childComposite" presStyleCnt="0">
        <dgm:presLayoutVars>
          <dgm:chMax val="0"/>
          <dgm:chPref val="0"/>
        </dgm:presLayoutVars>
      </dgm:prSet>
      <dgm:spPr/>
    </dgm:pt>
    <dgm:pt modelId="{D5B5D1BC-7287-465D-8ECA-AEC37C122A75}" type="pres">
      <dgm:prSet presAssocID="{CB02D1E3-0605-4032-939C-D041927A2450}" presName="ChildAccent" presStyleLbl="solidFgAcc1" presStyleIdx="4" presStyleCnt="6"/>
      <dgm:spPr/>
    </dgm:pt>
    <dgm:pt modelId="{82F61D88-4FAF-429B-AA44-1754AA5191A7}" type="pres">
      <dgm:prSet presAssocID="{CB02D1E3-0605-4032-939C-D041927A2450}" presName="Child" presStyleLbl="revTx" presStyleIdx="7" presStyleCnt="9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A64E59DA-FDF7-49FB-8631-C82DDBE28911}" type="pres">
      <dgm:prSet presAssocID="{9EF43EDE-72E3-44DF-A46D-A615242615B1}" presName="childComposite" presStyleCnt="0">
        <dgm:presLayoutVars>
          <dgm:chMax val="0"/>
          <dgm:chPref val="0"/>
        </dgm:presLayoutVars>
      </dgm:prSet>
      <dgm:spPr/>
    </dgm:pt>
    <dgm:pt modelId="{4807AB19-12D8-4D86-BA65-296DE3DBD40D}" type="pres">
      <dgm:prSet presAssocID="{9EF43EDE-72E3-44DF-A46D-A615242615B1}" presName="ChildAccent" presStyleLbl="solidFgAcc1" presStyleIdx="5" presStyleCnt="6"/>
      <dgm:spPr/>
    </dgm:pt>
    <dgm:pt modelId="{5E636B24-B312-465B-BB23-B9710656BDA0}" type="pres">
      <dgm:prSet presAssocID="{9EF43EDE-72E3-44DF-A46D-A615242615B1}" presName="Child" presStyleLbl="revTx" presStyleIdx="8" presStyleCnt="9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BD5F86F5-2A74-4F1B-9517-A689022D9166}" srcId="{7F22471E-3AB0-4D65-A4BD-922355AAB920}" destId="{C1E9C348-ABF6-4FD4-B180-DC5F6325E34F}" srcOrd="1" destOrd="0" parTransId="{93B89112-F20F-42FF-A261-4DF15E952FFB}" sibTransId="{8E47DC48-B754-45F0-9AF0-19DEC9080D75}"/>
    <dgm:cxn modelId="{21A4EC9F-8014-4C7E-9B7A-90F77A32ABDF}" srcId="{48F1F56B-A531-4397-9C8D-1F57D9249224}" destId="{C9E00D4B-DBAF-4945-95FD-4288360FA202}" srcOrd="0" destOrd="0" parTransId="{34910770-3F08-4902-BEE9-12ED08C13BD7}" sibTransId="{8296A985-C379-45BD-BE6D-6774AA656338}"/>
    <dgm:cxn modelId="{9A08F33E-8C73-4C75-93EF-3212BD5181C4}" srcId="{A497D47D-8110-4279-9362-6132A6412D39}" destId="{CB02D1E3-0605-4032-939C-D041927A2450}" srcOrd="0" destOrd="0" parTransId="{4896D7C0-EA81-479F-9D68-95BF74946555}" sibTransId="{17BA1082-9DA3-412C-BD47-B53FE63C7210}"/>
    <dgm:cxn modelId="{3E6FA924-C47F-4407-A92B-FF5D02E974C3}" type="presOf" srcId="{A497D47D-8110-4279-9362-6132A6412D39}" destId="{99189488-4500-4A9D-9C86-B9AE9F4DDBAB}" srcOrd="0" destOrd="0" presId="urn:microsoft.com/office/officeart/2008/layout/SquareAccentList"/>
    <dgm:cxn modelId="{E55F0C88-D1C5-4BF4-ACFB-8645EE1807F2}" type="presOf" srcId="{C1E9C348-ABF6-4FD4-B180-DC5F6325E34F}" destId="{0149D3B8-F7C2-49A0-8984-94415CEBA765}" srcOrd="0" destOrd="0" presId="urn:microsoft.com/office/officeart/2008/layout/SquareAccentList"/>
    <dgm:cxn modelId="{CB735789-88E6-4900-816D-556CBE9C9D90}" srcId="{7F22471E-3AB0-4D65-A4BD-922355AAB920}" destId="{57A07981-C157-47A4-9EE8-E7A3E963E735}" srcOrd="0" destOrd="0" parTransId="{237665EB-1F90-424F-A134-88B96144709F}" sibTransId="{9F26C7F4-2C66-4F60-B191-44EB1D510539}"/>
    <dgm:cxn modelId="{FECDFB53-02A3-4998-B0EB-FCB195FBFC44}" srcId="{9A72BDDF-80ED-425A-B1DE-9D9ADFFD33B5}" destId="{48F1F56B-A531-4397-9C8D-1F57D9249224}" srcOrd="0" destOrd="0" parTransId="{2DC60893-1645-4394-8066-5EAA2DD67CB8}" sibTransId="{A4030A32-2324-4202-8263-8E42FEA045B3}"/>
    <dgm:cxn modelId="{7FACCBAD-1B2C-49CA-A39F-3DF0DBF1EBA7}" type="presOf" srcId="{57A07981-C157-47A4-9EE8-E7A3E963E735}" destId="{819E6E8A-93B0-406F-ABFF-AD6BBF17B754}" srcOrd="0" destOrd="0" presId="urn:microsoft.com/office/officeart/2008/layout/SquareAccentList"/>
    <dgm:cxn modelId="{DAF83FBF-F35E-4AB1-A989-9A26961C0992}" srcId="{9A72BDDF-80ED-425A-B1DE-9D9ADFFD33B5}" destId="{A497D47D-8110-4279-9362-6132A6412D39}" srcOrd="2" destOrd="0" parTransId="{EB38BCAB-A024-4D14-831D-60AAB81796E1}" sibTransId="{99DA803F-35FA-46A3-AA41-E2BED9CEED08}"/>
    <dgm:cxn modelId="{56592AD2-28A9-46B8-9E69-AB6250DD53C7}" type="presOf" srcId="{9EF43EDE-72E3-44DF-A46D-A615242615B1}" destId="{5E636B24-B312-465B-BB23-B9710656BDA0}" srcOrd="0" destOrd="0" presId="urn:microsoft.com/office/officeart/2008/layout/SquareAccentList"/>
    <dgm:cxn modelId="{1BEAE110-0AF1-49B0-9C66-6A2F74533D49}" srcId="{48F1F56B-A531-4397-9C8D-1F57D9249224}" destId="{E7872AA8-E8FC-40AE-854A-0631681E0C66}" srcOrd="1" destOrd="0" parTransId="{0D82899E-6BA5-438A-B9A3-6FD766AE0563}" sibTransId="{9ECA6FAB-7962-4958-8DC2-DBED018B5756}"/>
    <dgm:cxn modelId="{6C24773D-9B7C-4158-8B8D-16E81F7AFDAC}" type="presOf" srcId="{48F1F56B-A531-4397-9C8D-1F57D9249224}" destId="{0C865369-B3A8-477F-8EA8-34C4B638F4CC}" srcOrd="0" destOrd="0" presId="urn:microsoft.com/office/officeart/2008/layout/SquareAccentList"/>
    <dgm:cxn modelId="{F2E9C3D9-5BF6-4756-9DB5-74CD003D5208}" type="presOf" srcId="{CB02D1E3-0605-4032-939C-D041927A2450}" destId="{82F61D88-4FAF-429B-AA44-1754AA5191A7}" srcOrd="0" destOrd="0" presId="urn:microsoft.com/office/officeart/2008/layout/SquareAccentList"/>
    <dgm:cxn modelId="{54A158D7-C157-4BC7-8114-CDF75BDB3231}" type="presOf" srcId="{7F22471E-3AB0-4D65-A4BD-922355AAB920}" destId="{679695C3-049D-4831-B862-436B81981DA1}" srcOrd="0" destOrd="0" presId="urn:microsoft.com/office/officeart/2008/layout/SquareAccentList"/>
    <dgm:cxn modelId="{5DDF787A-2A3F-440C-93F6-9139E8E5554B}" srcId="{A497D47D-8110-4279-9362-6132A6412D39}" destId="{9EF43EDE-72E3-44DF-A46D-A615242615B1}" srcOrd="1" destOrd="0" parTransId="{04F98315-4414-4E39-B619-4BFC33DD433D}" sibTransId="{F3E0D5BC-AB74-425F-9173-AE0264DB43BE}"/>
    <dgm:cxn modelId="{7CC65C65-6DA5-42E4-A745-41E8DFE034BC}" type="presOf" srcId="{9A72BDDF-80ED-425A-B1DE-9D9ADFFD33B5}" destId="{A6C4DA08-66BA-4186-9944-7F21BB4CE48F}" srcOrd="0" destOrd="0" presId="urn:microsoft.com/office/officeart/2008/layout/SquareAccentList"/>
    <dgm:cxn modelId="{A4956CE3-2599-4900-BA72-1ABE924FAEA4}" type="presOf" srcId="{E7872AA8-E8FC-40AE-854A-0631681E0C66}" destId="{0BDE69EB-23C6-4284-947D-EB09CC0B5AA2}" srcOrd="0" destOrd="0" presId="urn:microsoft.com/office/officeart/2008/layout/SquareAccentList"/>
    <dgm:cxn modelId="{B03F16E4-BC8E-4628-A9F8-0D1EA1F97430}" type="presOf" srcId="{C9E00D4B-DBAF-4945-95FD-4288360FA202}" destId="{A99B0A84-11ED-4FF5-AB53-CE4A8CF63413}" srcOrd="0" destOrd="0" presId="urn:microsoft.com/office/officeart/2008/layout/SquareAccentList"/>
    <dgm:cxn modelId="{4B35636B-D55B-4B08-9A23-0AFFF66EE096}" srcId="{9A72BDDF-80ED-425A-B1DE-9D9ADFFD33B5}" destId="{7F22471E-3AB0-4D65-A4BD-922355AAB920}" srcOrd="1" destOrd="0" parTransId="{D246520B-8891-4672-A96B-F0F9BF0AE23D}" sibTransId="{E81053BE-D17E-4848-8C6C-327D659060A3}"/>
    <dgm:cxn modelId="{19646B64-BC1A-434A-8F46-12E36F18ED76}" type="presParOf" srcId="{A6C4DA08-66BA-4186-9944-7F21BB4CE48F}" destId="{EE62135A-7494-4BB3-ABCA-E613F809D8AC}" srcOrd="0" destOrd="0" presId="urn:microsoft.com/office/officeart/2008/layout/SquareAccentList"/>
    <dgm:cxn modelId="{DE4C3622-BA03-4056-91AF-C7900824220C}" type="presParOf" srcId="{EE62135A-7494-4BB3-ABCA-E613F809D8AC}" destId="{3C1CBDB3-D800-465B-ADDE-0749F34CF1B2}" srcOrd="0" destOrd="0" presId="urn:microsoft.com/office/officeart/2008/layout/SquareAccentList"/>
    <dgm:cxn modelId="{9A8319F1-C413-4C32-BEB9-2EECB8558F45}" type="presParOf" srcId="{3C1CBDB3-D800-465B-ADDE-0749F34CF1B2}" destId="{52DEEA30-E7F2-4074-BE82-525569C1DBFE}" srcOrd="0" destOrd="0" presId="urn:microsoft.com/office/officeart/2008/layout/SquareAccentList"/>
    <dgm:cxn modelId="{86B1C357-90E7-49F3-8309-FEE270ECD288}" type="presParOf" srcId="{3C1CBDB3-D800-465B-ADDE-0749F34CF1B2}" destId="{E2E5E6CC-6FFB-49DD-A04D-E87936C96488}" srcOrd="1" destOrd="0" presId="urn:microsoft.com/office/officeart/2008/layout/SquareAccentList"/>
    <dgm:cxn modelId="{0E533788-6674-4284-8146-E67595EB48F2}" type="presParOf" srcId="{3C1CBDB3-D800-465B-ADDE-0749F34CF1B2}" destId="{0C865369-B3A8-477F-8EA8-34C4B638F4CC}" srcOrd="2" destOrd="0" presId="urn:microsoft.com/office/officeart/2008/layout/SquareAccentList"/>
    <dgm:cxn modelId="{5E5F5339-D3EE-490C-BBB3-693F692591BC}" type="presParOf" srcId="{EE62135A-7494-4BB3-ABCA-E613F809D8AC}" destId="{7D1ACDC7-4B7F-4C79-B671-6744641CF05E}" srcOrd="1" destOrd="0" presId="urn:microsoft.com/office/officeart/2008/layout/SquareAccentList"/>
    <dgm:cxn modelId="{FACFC979-E48F-4E77-A4EF-842E1F9D80E1}" type="presParOf" srcId="{7D1ACDC7-4B7F-4C79-B671-6744641CF05E}" destId="{1BDE122E-7274-401B-A443-02C000B0B610}" srcOrd="0" destOrd="0" presId="urn:microsoft.com/office/officeart/2008/layout/SquareAccentList"/>
    <dgm:cxn modelId="{4442D45A-E772-476B-B012-C2F3966450A9}" type="presParOf" srcId="{1BDE122E-7274-401B-A443-02C000B0B610}" destId="{9FC5C5F8-4C21-4A7C-BE83-1EB10ADF7979}" srcOrd="0" destOrd="0" presId="urn:microsoft.com/office/officeart/2008/layout/SquareAccentList"/>
    <dgm:cxn modelId="{850BCE52-69DC-41F2-A470-DF6B0F09A97D}" type="presParOf" srcId="{1BDE122E-7274-401B-A443-02C000B0B610}" destId="{A99B0A84-11ED-4FF5-AB53-CE4A8CF63413}" srcOrd="1" destOrd="0" presId="urn:microsoft.com/office/officeart/2008/layout/SquareAccentList"/>
    <dgm:cxn modelId="{94C30BFD-3015-470C-847E-14CA738F1584}" type="presParOf" srcId="{7D1ACDC7-4B7F-4C79-B671-6744641CF05E}" destId="{EE90072C-79A2-43E1-A6D0-5B707D601D73}" srcOrd="1" destOrd="0" presId="urn:microsoft.com/office/officeart/2008/layout/SquareAccentList"/>
    <dgm:cxn modelId="{33AAC337-5A1C-4AEB-8476-CEB7F38AE2D5}" type="presParOf" srcId="{EE90072C-79A2-43E1-A6D0-5B707D601D73}" destId="{6D1FAC93-E43B-4371-AF44-9754A192D2B6}" srcOrd="0" destOrd="0" presId="urn:microsoft.com/office/officeart/2008/layout/SquareAccentList"/>
    <dgm:cxn modelId="{335605D1-EA25-406B-8879-829823417F2B}" type="presParOf" srcId="{EE90072C-79A2-43E1-A6D0-5B707D601D73}" destId="{0BDE69EB-23C6-4284-947D-EB09CC0B5AA2}" srcOrd="1" destOrd="0" presId="urn:microsoft.com/office/officeart/2008/layout/SquareAccentList"/>
    <dgm:cxn modelId="{5425C438-E9CF-46D2-A9DB-1341CA68A571}" type="presParOf" srcId="{A6C4DA08-66BA-4186-9944-7F21BB4CE48F}" destId="{39147C57-1231-49BB-9677-FA6343A77925}" srcOrd="1" destOrd="0" presId="urn:microsoft.com/office/officeart/2008/layout/SquareAccentList"/>
    <dgm:cxn modelId="{323F7F40-DE6F-4D75-9ECD-48F1929D8CFB}" type="presParOf" srcId="{39147C57-1231-49BB-9677-FA6343A77925}" destId="{1D252D39-8FE8-433B-94C3-0614AB42FAFF}" srcOrd="0" destOrd="0" presId="urn:microsoft.com/office/officeart/2008/layout/SquareAccentList"/>
    <dgm:cxn modelId="{090D0AFD-D929-4CCA-A37E-5FA1C40B9FA7}" type="presParOf" srcId="{1D252D39-8FE8-433B-94C3-0614AB42FAFF}" destId="{E5DF0F84-18D8-4B9E-A51D-390F96879CD6}" srcOrd="0" destOrd="0" presId="urn:microsoft.com/office/officeart/2008/layout/SquareAccentList"/>
    <dgm:cxn modelId="{BF692168-5666-4034-9CA4-38650C1704C2}" type="presParOf" srcId="{1D252D39-8FE8-433B-94C3-0614AB42FAFF}" destId="{4F6282F0-0DF5-48B9-B829-701268B4CF1D}" srcOrd="1" destOrd="0" presId="urn:microsoft.com/office/officeart/2008/layout/SquareAccentList"/>
    <dgm:cxn modelId="{584D87B7-2500-4EC6-8934-5C003D6CA6C0}" type="presParOf" srcId="{1D252D39-8FE8-433B-94C3-0614AB42FAFF}" destId="{679695C3-049D-4831-B862-436B81981DA1}" srcOrd="2" destOrd="0" presId="urn:microsoft.com/office/officeart/2008/layout/SquareAccentList"/>
    <dgm:cxn modelId="{F3AFC96A-F108-473A-9391-8D81B26A6FF1}" type="presParOf" srcId="{39147C57-1231-49BB-9677-FA6343A77925}" destId="{3C14E0A9-532A-42C3-9CBC-98024E5D73EE}" srcOrd="1" destOrd="0" presId="urn:microsoft.com/office/officeart/2008/layout/SquareAccentList"/>
    <dgm:cxn modelId="{F7FE8946-5B13-484D-82B1-0C6B71227F78}" type="presParOf" srcId="{3C14E0A9-532A-42C3-9CBC-98024E5D73EE}" destId="{DFF57DB1-D5A9-4856-B05C-80B7F01AB214}" srcOrd="0" destOrd="0" presId="urn:microsoft.com/office/officeart/2008/layout/SquareAccentList"/>
    <dgm:cxn modelId="{C2402AA8-3079-4436-B69A-1024E0F71B04}" type="presParOf" srcId="{DFF57DB1-D5A9-4856-B05C-80B7F01AB214}" destId="{A9A183C0-58F6-4768-A8C7-69934EC7093C}" srcOrd="0" destOrd="0" presId="urn:microsoft.com/office/officeart/2008/layout/SquareAccentList"/>
    <dgm:cxn modelId="{C911B3EC-A35B-4C95-8065-C29CAA7C05E3}" type="presParOf" srcId="{DFF57DB1-D5A9-4856-B05C-80B7F01AB214}" destId="{819E6E8A-93B0-406F-ABFF-AD6BBF17B754}" srcOrd="1" destOrd="0" presId="urn:microsoft.com/office/officeart/2008/layout/SquareAccentList"/>
    <dgm:cxn modelId="{415BF5A9-2913-4C67-A042-66E2D387C4F2}" type="presParOf" srcId="{3C14E0A9-532A-42C3-9CBC-98024E5D73EE}" destId="{534839BA-5D8C-49E0-8264-452C5D940062}" srcOrd="1" destOrd="0" presId="urn:microsoft.com/office/officeart/2008/layout/SquareAccentList"/>
    <dgm:cxn modelId="{E0C2CDFA-207A-45BE-A596-1620ECA8B498}" type="presParOf" srcId="{534839BA-5D8C-49E0-8264-452C5D940062}" destId="{2291C1C1-7A25-4AD0-989D-43AC2839B381}" srcOrd="0" destOrd="0" presId="urn:microsoft.com/office/officeart/2008/layout/SquareAccentList"/>
    <dgm:cxn modelId="{0CF990B1-D50E-4D60-97E3-7B08F6F49EFD}" type="presParOf" srcId="{534839BA-5D8C-49E0-8264-452C5D940062}" destId="{0149D3B8-F7C2-49A0-8984-94415CEBA765}" srcOrd="1" destOrd="0" presId="urn:microsoft.com/office/officeart/2008/layout/SquareAccentList"/>
    <dgm:cxn modelId="{0D4BC3A8-D78F-47FA-9108-0006DCF08178}" type="presParOf" srcId="{A6C4DA08-66BA-4186-9944-7F21BB4CE48F}" destId="{47969B54-28CE-4DE7-98C5-15215D6698AD}" srcOrd="2" destOrd="0" presId="urn:microsoft.com/office/officeart/2008/layout/SquareAccentList"/>
    <dgm:cxn modelId="{04E84499-460D-4A0B-B60A-ACD920A343CE}" type="presParOf" srcId="{47969B54-28CE-4DE7-98C5-15215D6698AD}" destId="{79340260-6CD7-45AB-AAE7-A52224339619}" srcOrd="0" destOrd="0" presId="urn:microsoft.com/office/officeart/2008/layout/SquareAccentList"/>
    <dgm:cxn modelId="{71D30704-2A7D-4752-B687-AF3B54FEA245}" type="presParOf" srcId="{79340260-6CD7-45AB-AAE7-A52224339619}" destId="{7C9FD3B0-F444-4ED5-BA6D-37AE80A1BD49}" srcOrd="0" destOrd="0" presId="urn:microsoft.com/office/officeart/2008/layout/SquareAccentList"/>
    <dgm:cxn modelId="{B75ED745-A2FD-4DF9-A3C6-F2F628BE77B4}" type="presParOf" srcId="{79340260-6CD7-45AB-AAE7-A52224339619}" destId="{B12FE57C-B51F-4D98-BA35-D348DBA40557}" srcOrd="1" destOrd="0" presId="urn:microsoft.com/office/officeart/2008/layout/SquareAccentList"/>
    <dgm:cxn modelId="{D9006A00-D6CF-4CE4-8DFF-8BC20242E48E}" type="presParOf" srcId="{79340260-6CD7-45AB-AAE7-A52224339619}" destId="{99189488-4500-4A9D-9C86-B9AE9F4DDBAB}" srcOrd="2" destOrd="0" presId="urn:microsoft.com/office/officeart/2008/layout/SquareAccentList"/>
    <dgm:cxn modelId="{884BB77A-1D07-4D93-901E-BBC23CD756E2}" type="presParOf" srcId="{47969B54-28CE-4DE7-98C5-15215D6698AD}" destId="{C5DE4C3F-B49B-4D86-93D2-79B512AEFE63}" srcOrd="1" destOrd="0" presId="urn:microsoft.com/office/officeart/2008/layout/SquareAccentList"/>
    <dgm:cxn modelId="{B9174163-116C-4F7B-9700-A45CC00D700D}" type="presParOf" srcId="{C5DE4C3F-B49B-4D86-93D2-79B512AEFE63}" destId="{9EC0E5C5-ED0F-44AA-B654-4FBA8868B6DE}" srcOrd="0" destOrd="0" presId="urn:microsoft.com/office/officeart/2008/layout/SquareAccentList"/>
    <dgm:cxn modelId="{22281012-095F-4404-8ADD-254257A6B935}" type="presParOf" srcId="{9EC0E5C5-ED0F-44AA-B654-4FBA8868B6DE}" destId="{D5B5D1BC-7287-465D-8ECA-AEC37C122A75}" srcOrd="0" destOrd="0" presId="urn:microsoft.com/office/officeart/2008/layout/SquareAccentList"/>
    <dgm:cxn modelId="{1B0DB567-E11C-4883-9F2F-F523D7CBD976}" type="presParOf" srcId="{9EC0E5C5-ED0F-44AA-B654-4FBA8868B6DE}" destId="{82F61D88-4FAF-429B-AA44-1754AA5191A7}" srcOrd="1" destOrd="0" presId="urn:microsoft.com/office/officeart/2008/layout/SquareAccentList"/>
    <dgm:cxn modelId="{39800D66-9221-4E94-A0A8-3BA1A4674033}" type="presParOf" srcId="{C5DE4C3F-B49B-4D86-93D2-79B512AEFE63}" destId="{A64E59DA-FDF7-49FB-8631-C82DDBE28911}" srcOrd="1" destOrd="0" presId="urn:microsoft.com/office/officeart/2008/layout/SquareAccentList"/>
    <dgm:cxn modelId="{905B5C45-9B95-4893-B0A4-11AD570E94D1}" type="presParOf" srcId="{A64E59DA-FDF7-49FB-8631-C82DDBE28911}" destId="{4807AB19-12D8-4D86-BA65-296DE3DBD40D}" srcOrd="0" destOrd="0" presId="urn:microsoft.com/office/officeart/2008/layout/SquareAccentList"/>
    <dgm:cxn modelId="{1C9837E4-D0F8-45B7-BE62-035D11C192A0}" type="presParOf" srcId="{A64E59DA-FDF7-49FB-8631-C82DDBE28911}" destId="{5E636B24-B312-465B-BB23-B9710656BDA0}" srcOrd="1" destOrd="0" presId="urn:microsoft.com/office/officeart/2008/layout/SquareAccentList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FFEC1EA2-EF97-4124-8949-DD715028CF21}" type="doc">
      <dgm:prSet loTypeId="urn:microsoft.com/office/officeart/2008/layout/SquareAccentList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1C97A43B-1B7A-4CF5-B351-A624531C1411}">
      <dgm:prSet phldrT="[文本]" custT="1"/>
      <dgm:spPr/>
      <dgm:t>
        <a:bodyPr/>
        <a:lstStyle/>
        <a:p>
          <a:r>
            <a:rPr lang="zh-CN" altLang="en-US" sz="1200" baseline="0"/>
            <a:t>问卷编辑</a:t>
          </a:r>
        </a:p>
      </dgm:t>
    </dgm:pt>
    <dgm:pt modelId="{A5A4DFF3-C507-4150-B0E9-9367CB879069}" type="parTrans" cxnId="{822A2670-6A54-4425-BEA9-8501FBC51E61}">
      <dgm:prSet/>
      <dgm:spPr/>
      <dgm:t>
        <a:bodyPr/>
        <a:lstStyle/>
        <a:p>
          <a:endParaRPr lang="zh-CN" altLang="en-US"/>
        </a:p>
      </dgm:t>
    </dgm:pt>
    <dgm:pt modelId="{1A22A2A1-149C-48F4-988B-13610D889686}" type="sibTrans" cxnId="{822A2670-6A54-4425-BEA9-8501FBC51E61}">
      <dgm:prSet/>
      <dgm:spPr/>
      <dgm:t>
        <a:bodyPr/>
        <a:lstStyle/>
        <a:p>
          <a:endParaRPr lang="zh-CN" altLang="en-US"/>
        </a:p>
      </dgm:t>
    </dgm:pt>
    <dgm:pt modelId="{F5A1D875-5A06-4674-9656-90F66741ACDB}">
      <dgm:prSet phldrT="[文本]" custT="1"/>
      <dgm:spPr/>
      <dgm:t>
        <a:bodyPr/>
        <a:lstStyle/>
        <a:p>
          <a:r>
            <a:rPr lang="zh-CN" altLang="en-US" sz="1000" baseline="0"/>
            <a:t>单选、多选、逻辑设置</a:t>
          </a:r>
        </a:p>
      </dgm:t>
    </dgm:pt>
    <dgm:pt modelId="{D8EC0745-01A5-4253-BF3F-67930169C51C}" type="parTrans" cxnId="{F7DCE31B-9ABB-44E4-A8DA-6E7E1CDDEE65}">
      <dgm:prSet/>
      <dgm:spPr/>
      <dgm:t>
        <a:bodyPr/>
        <a:lstStyle/>
        <a:p>
          <a:endParaRPr lang="zh-CN" altLang="en-US"/>
        </a:p>
      </dgm:t>
    </dgm:pt>
    <dgm:pt modelId="{382E9514-6325-4A86-B0FB-C4CF37F66CFE}" type="sibTrans" cxnId="{F7DCE31B-9ABB-44E4-A8DA-6E7E1CDDEE65}">
      <dgm:prSet/>
      <dgm:spPr/>
      <dgm:t>
        <a:bodyPr/>
        <a:lstStyle/>
        <a:p>
          <a:endParaRPr lang="zh-CN" altLang="en-US"/>
        </a:p>
      </dgm:t>
    </dgm:pt>
    <dgm:pt modelId="{80CE839C-2EF7-4525-A538-1949DC73C28F}">
      <dgm:prSet phldrT="[文本]" custT="1"/>
      <dgm:spPr/>
      <dgm:t>
        <a:bodyPr/>
        <a:lstStyle/>
        <a:p>
          <a:r>
            <a:rPr lang="zh-CN" altLang="en-US" sz="1000" baseline="0"/>
            <a:t>各级人员管理权限设置</a:t>
          </a:r>
        </a:p>
      </dgm:t>
    </dgm:pt>
    <dgm:pt modelId="{857D45DE-128D-4435-97C8-6FF1B25EC58D}" type="parTrans" cxnId="{44319E44-ACC0-4F1C-9FAA-C250B4FCE692}">
      <dgm:prSet/>
      <dgm:spPr/>
      <dgm:t>
        <a:bodyPr/>
        <a:lstStyle/>
        <a:p>
          <a:endParaRPr lang="zh-CN" altLang="en-US"/>
        </a:p>
      </dgm:t>
    </dgm:pt>
    <dgm:pt modelId="{C7A7862F-16D9-415A-AF34-743ADB732F49}" type="sibTrans" cxnId="{44319E44-ACC0-4F1C-9FAA-C250B4FCE692}">
      <dgm:prSet/>
      <dgm:spPr/>
      <dgm:t>
        <a:bodyPr/>
        <a:lstStyle/>
        <a:p>
          <a:endParaRPr lang="zh-CN" altLang="en-US"/>
        </a:p>
      </dgm:t>
    </dgm:pt>
    <dgm:pt modelId="{6689E815-F721-46ED-B35F-BF0F23E0B611}">
      <dgm:prSet phldrT="[文本]" custT="1"/>
      <dgm:spPr/>
      <dgm:t>
        <a:bodyPr/>
        <a:lstStyle/>
        <a:p>
          <a:r>
            <a:rPr lang="en-US" altLang="zh-CN" sz="1000" baseline="0"/>
            <a:t>GPS</a:t>
          </a:r>
          <a:r>
            <a:rPr lang="zh-CN" altLang="en-US" sz="1000" baseline="0"/>
            <a:t>功能设置等</a:t>
          </a:r>
        </a:p>
      </dgm:t>
    </dgm:pt>
    <dgm:pt modelId="{6D85AB2C-9080-46C4-9AA1-1A35D8312E85}" type="parTrans" cxnId="{F5DD26C7-5CCF-48ED-BD08-F7DA0E0B2178}">
      <dgm:prSet/>
      <dgm:spPr/>
      <dgm:t>
        <a:bodyPr/>
        <a:lstStyle/>
        <a:p>
          <a:endParaRPr lang="zh-CN" altLang="en-US"/>
        </a:p>
      </dgm:t>
    </dgm:pt>
    <dgm:pt modelId="{93A03EFD-FD77-4368-AC3E-46EA3062BDD7}" type="sibTrans" cxnId="{F5DD26C7-5CCF-48ED-BD08-F7DA0E0B2178}">
      <dgm:prSet/>
      <dgm:spPr/>
      <dgm:t>
        <a:bodyPr/>
        <a:lstStyle/>
        <a:p>
          <a:endParaRPr lang="zh-CN" altLang="en-US"/>
        </a:p>
      </dgm:t>
    </dgm:pt>
    <dgm:pt modelId="{BCFA5F24-FA8D-488B-B961-0B9D73045FB4}">
      <dgm:prSet phldrT="[文本]" custT="1"/>
      <dgm:spPr/>
      <dgm:t>
        <a:bodyPr/>
        <a:lstStyle/>
        <a:p>
          <a:r>
            <a:rPr lang="zh-CN" altLang="en-US" sz="1200" baseline="0"/>
            <a:t>问卷录入</a:t>
          </a:r>
          <a:r>
            <a:rPr lang="en-US" altLang="zh-CN" sz="1200" baseline="0"/>
            <a:t>&amp;</a:t>
          </a:r>
          <a:r>
            <a:rPr lang="zh-CN" altLang="en-US" sz="1200" baseline="0"/>
            <a:t>视频、图片上传</a:t>
          </a:r>
        </a:p>
      </dgm:t>
    </dgm:pt>
    <dgm:pt modelId="{CFE4DA38-75F5-4459-8115-57D4C74AB311}" type="parTrans" cxnId="{C421EC9F-9685-49E9-B250-4571948F6444}">
      <dgm:prSet/>
      <dgm:spPr/>
      <dgm:t>
        <a:bodyPr/>
        <a:lstStyle/>
        <a:p>
          <a:endParaRPr lang="zh-CN" altLang="en-US"/>
        </a:p>
      </dgm:t>
    </dgm:pt>
    <dgm:pt modelId="{17823463-4446-4559-A15E-5BF515F24BC7}" type="sibTrans" cxnId="{C421EC9F-9685-49E9-B250-4571948F6444}">
      <dgm:prSet/>
      <dgm:spPr/>
      <dgm:t>
        <a:bodyPr/>
        <a:lstStyle/>
        <a:p>
          <a:endParaRPr lang="zh-CN" altLang="en-US"/>
        </a:p>
      </dgm:t>
    </dgm:pt>
    <dgm:pt modelId="{6D211C4C-BA3F-4FE3-8EFC-C5CE4AD4DAE7}">
      <dgm:prSet phldrT="[文本]" custT="1"/>
      <dgm:spPr/>
      <dgm:t>
        <a:bodyPr/>
        <a:lstStyle/>
        <a:p>
          <a:r>
            <a:rPr lang="zh-CN" altLang="en-US" sz="1000" baseline="0"/>
            <a:t>数据录入与计算成绩</a:t>
          </a:r>
        </a:p>
      </dgm:t>
    </dgm:pt>
    <dgm:pt modelId="{F6B769DB-1880-4344-BFAF-FBF1D6A374E8}" type="parTrans" cxnId="{F981E24F-6057-48A9-8614-0D46029A6162}">
      <dgm:prSet/>
      <dgm:spPr/>
      <dgm:t>
        <a:bodyPr/>
        <a:lstStyle/>
        <a:p>
          <a:endParaRPr lang="zh-CN" altLang="en-US"/>
        </a:p>
      </dgm:t>
    </dgm:pt>
    <dgm:pt modelId="{4BAABC20-E4EB-42C6-A6DE-9A5AE11F4F7A}" type="sibTrans" cxnId="{F981E24F-6057-48A9-8614-0D46029A6162}">
      <dgm:prSet/>
      <dgm:spPr/>
      <dgm:t>
        <a:bodyPr/>
        <a:lstStyle/>
        <a:p>
          <a:endParaRPr lang="zh-CN" altLang="en-US"/>
        </a:p>
      </dgm:t>
    </dgm:pt>
    <dgm:pt modelId="{344F9E99-C5B5-4F53-BA13-6AACB1EEB482}">
      <dgm:prSet phldrT="[文本]" custT="1"/>
      <dgm:spPr/>
      <dgm:t>
        <a:bodyPr/>
        <a:lstStyle/>
        <a:p>
          <a:r>
            <a:rPr lang="zh-CN" altLang="en-US" sz="1000" baseline="0"/>
            <a:t>视频、图片上传</a:t>
          </a:r>
        </a:p>
      </dgm:t>
    </dgm:pt>
    <dgm:pt modelId="{E4771A62-93FE-4D3F-95D2-AEF0A4D76331}" type="parTrans" cxnId="{725EFB50-E052-4129-A4C5-BDE20AFB43FC}">
      <dgm:prSet/>
      <dgm:spPr/>
      <dgm:t>
        <a:bodyPr/>
        <a:lstStyle/>
        <a:p>
          <a:endParaRPr lang="zh-CN" altLang="en-US"/>
        </a:p>
      </dgm:t>
    </dgm:pt>
    <dgm:pt modelId="{D5A9C544-56EF-4FB4-A239-A5370F4257E9}" type="sibTrans" cxnId="{725EFB50-E052-4129-A4C5-BDE20AFB43FC}">
      <dgm:prSet/>
      <dgm:spPr/>
      <dgm:t>
        <a:bodyPr/>
        <a:lstStyle/>
        <a:p>
          <a:endParaRPr lang="zh-CN" altLang="en-US"/>
        </a:p>
      </dgm:t>
    </dgm:pt>
    <dgm:pt modelId="{10F06660-51AC-4EBA-A13A-4A9BB80AC003}">
      <dgm:prSet phldrT="[文本]" custT="1"/>
      <dgm:spPr/>
      <dgm:t>
        <a:bodyPr/>
        <a:lstStyle/>
        <a:p>
          <a:r>
            <a:rPr lang="zh-CN" altLang="en-US" sz="1000" baseline="0"/>
            <a:t>数据与视频图片匹配</a:t>
          </a:r>
        </a:p>
      </dgm:t>
    </dgm:pt>
    <dgm:pt modelId="{92354B5D-296E-4443-876C-E1D2B5B7B86A}" type="parTrans" cxnId="{9F493D35-6B4D-496F-9FB6-B26B0490B1A5}">
      <dgm:prSet/>
      <dgm:spPr/>
      <dgm:t>
        <a:bodyPr/>
        <a:lstStyle/>
        <a:p>
          <a:endParaRPr lang="zh-CN" altLang="en-US"/>
        </a:p>
      </dgm:t>
    </dgm:pt>
    <dgm:pt modelId="{5AAA85C9-1A27-46EE-95DB-520E891EEE0D}" type="sibTrans" cxnId="{9F493D35-6B4D-496F-9FB6-B26B0490B1A5}">
      <dgm:prSet/>
      <dgm:spPr/>
      <dgm:t>
        <a:bodyPr/>
        <a:lstStyle/>
        <a:p>
          <a:endParaRPr lang="zh-CN" altLang="en-US"/>
        </a:p>
      </dgm:t>
    </dgm:pt>
    <dgm:pt modelId="{DF184461-1644-4C1D-B067-258B7B29E7B8}">
      <dgm:prSet custT="1"/>
      <dgm:spPr/>
      <dgm:t>
        <a:bodyPr/>
        <a:lstStyle/>
        <a:p>
          <a:r>
            <a:rPr lang="zh-CN" altLang="en-US" sz="1200" baseline="0"/>
            <a:t>项目进度查询</a:t>
          </a:r>
        </a:p>
      </dgm:t>
    </dgm:pt>
    <dgm:pt modelId="{EAC7FD57-ABB7-42E3-8D8E-CDA6A04FE7D2}" type="parTrans" cxnId="{C301E451-2B00-47B0-864F-E4F04956B709}">
      <dgm:prSet/>
      <dgm:spPr/>
      <dgm:t>
        <a:bodyPr/>
        <a:lstStyle/>
        <a:p>
          <a:endParaRPr lang="zh-CN" altLang="en-US"/>
        </a:p>
      </dgm:t>
    </dgm:pt>
    <dgm:pt modelId="{0945E101-547A-4212-8D5B-CB4A27D0DA2D}" type="sibTrans" cxnId="{C301E451-2B00-47B0-864F-E4F04956B709}">
      <dgm:prSet/>
      <dgm:spPr/>
      <dgm:t>
        <a:bodyPr/>
        <a:lstStyle/>
        <a:p>
          <a:endParaRPr lang="zh-CN" altLang="en-US"/>
        </a:p>
      </dgm:t>
    </dgm:pt>
    <dgm:pt modelId="{475E8826-7A63-460A-A01C-B639FE904CB9}">
      <dgm:prSet phldrT="[文本]" custT="1"/>
      <dgm:spPr/>
      <dgm:t>
        <a:bodyPr/>
        <a:lstStyle/>
        <a:p>
          <a:r>
            <a:rPr lang="zh-CN" altLang="en-US" sz="1000" baseline="0"/>
            <a:t>设置数据录入、修改规则等</a:t>
          </a:r>
        </a:p>
      </dgm:t>
    </dgm:pt>
    <dgm:pt modelId="{986A8E0C-4D17-4F90-9BB5-1A1BCC642FC6}" type="parTrans" cxnId="{6D28311F-4F87-48A5-825E-99A8ED44F280}">
      <dgm:prSet/>
      <dgm:spPr/>
      <dgm:t>
        <a:bodyPr/>
        <a:lstStyle/>
        <a:p>
          <a:endParaRPr lang="zh-CN" altLang="en-US"/>
        </a:p>
      </dgm:t>
    </dgm:pt>
    <dgm:pt modelId="{632B23F4-12C9-48EA-AEE1-D8D6C8E9C315}" type="sibTrans" cxnId="{6D28311F-4F87-48A5-825E-99A8ED44F280}">
      <dgm:prSet/>
      <dgm:spPr/>
      <dgm:t>
        <a:bodyPr/>
        <a:lstStyle/>
        <a:p>
          <a:endParaRPr lang="zh-CN" altLang="en-US"/>
        </a:p>
      </dgm:t>
    </dgm:pt>
    <dgm:pt modelId="{14A3D36C-AA8C-4659-A60C-47F08CD7A754}">
      <dgm:prSet custT="1"/>
      <dgm:spPr/>
      <dgm:t>
        <a:bodyPr/>
        <a:lstStyle/>
        <a:p>
          <a:r>
            <a:rPr lang="zh-CN" altLang="en-US" sz="1000" baseline="0"/>
            <a:t>工作时间安排（甘特图）</a:t>
          </a:r>
        </a:p>
      </dgm:t>
    </dgm:pt>
    <dgm:pt modelId="{30D5E976-53A6-4934-B38F-4BFC9866C4DF}" type="parTrans" cxnId="{DC3A0E50-7CE8-40AC-B4EA-8760A9DEBA81}">
      <dgm:prSet/>
      <dgm:spPr/>
      <dgm:t>
        <a:bodyPr/>
        <a:lstStyle/>
        <a:p>
          <a:endParaRPr lang="zh-CN" altLang="en-US"/>
        </a:p>
      </dgm:t>
    </dgm:pt>
    <dgm:pt modelId="{446639D3-C5E5-43B1-A328-BC3E59844738}" type="sibTrans" cxnId="{DC3A0E50-7CE8-40AC-B4EA-8760A9DEBA81}">
      <dgm:prSet/>
      <dgm:spPr/>
      <dgm:t>
        <a:bodyPr/>
        <a:lstStyle/>
        <a:p>
          <a:endParaRPr lang="zh-CN" altLang="en-US"/>
        </a:p>
      </dgm:t>
    </dgm:pt>
    <dgm:pt modelId="{94345490-8003-47F1-B6D9-FF714196981F}">
      <dgm:prSet custT="1"/>
      <dgm:spPr/>
      <dgm:t>
        <a:bodyPr/>
        <a:lstStyle/>
        <a:p>
          <a:r>
            <a:rPr lang="zh-CN" altLang="en-US" sz="1000" baseline="0"/>
            <a:t>分级进度</a:t>
          </a:r>
          <a:r>
            <a:rPr lang="zh-CN" altLang="en-US" sz="900"/>
            <a:t>（城市、访问员）</a:t>
          </a:r>
        </a:p>
      </dgm:t>
    </dgm:pt>
    <dgm:pt modelId="{2D421612-8796-40A7-96DB-0E199C056766}" type="parTrans" cxnId="{17F5B8E0-B031-49CF-B29C-7C81FBCD0577}">
      <dgm:prSet/>
      <dgm:spPr/>
      <dgm:t>
        <a:bodyPr/>
        <a:lstStyle/>
        <a:p>
          <a:endParaRPr lang="zh-CN" altLang="en-US"/>
        </a:p>
      </dgm:t>
    </dgm:pt>
    <dgm:pt modelId="{54CE3176-79EB-4996-B743-D664001759AD}" type="sibTrans" cxnId="{17F5B8E0-B031-49CF-B29C-7C81FBCD0577}">
      <dgm:prSet/>
      <dgm:spPr/>
      <dgm:t>
        <a:bodyPr/>
        <a:lstStyle/>
        <a:p>
          <a:endParaRPr lang="zh-CN" altLang="en-US"/>
        </a:p>
      </dgm:t>
    </dgm:pt>
    <dgm:pt modelId="{025A39D5-1315-4C12-AFC4-293F9676F369}">
      <dgm:prSet custT="1"/>
      <dgm:spPr/>
      <dgm:t>
        <a:bodyPr/>
        <a:lstStyle/>
        <a:p>
          <a:endParaRPr lang="en-US" altLang="zh-CN" sz="1000" baseline="0"/>
        </a:p>
        <a:p>
          <a:endParaRPr lang="en-US" altLang="zh-CN" sz="1000" baseline="0"/>
        </a:p>
        <a:p>
          <a:r>
            <a:rPr lang="zh-CN" altLang="en-US" sz="1000" baseline="0"/>
            <a:t>实际完成总体进度</a:t>
          </a:r>
          <a:endParaRPr lang="en-US" altLang="zh-CN" sz="1000" baseline="0"/>
        </a:p>
        <a:p>
          <a:endParaRPr lang="zh-CN" altLang="en-US" sz="1000" baseline="0"/>
        </a:p>
      </dgm:t>
    </dgm:pt>
    <dgm:pt modelId="{7D02FCBE-7F37-4B84-B464-5E3C0066E6CF}" type="parTrans" cxnId="{05DCFE20-E42B-40ED-8FEB-F9678E80EDD4}">
      <dgm:prSet/>
      <dgm:spPr/>
      <dgm:t>
        <a:bodyPr/>
        <a:lstStyle/>
        <a:p>
          <a:endParaRPr lang="zh-CN" altLang="en-US"/>
        </a:p>
      </dgm:t>
    </dgm:pt>
    <dgm:pt modelId="{1252035A-C5A1-49F8-A1C9-1A716CA393D2}" type="sibTrans" cxnId="{05DCFE20-E42B-40ED-8FEB-F9678E80EDD4}">
      <dgm:prSet/>
      <dgm:spPr/>
      <dgm:t>
        <a:bodyPr/>
        <a:lstStyle/>
        <a:p>
          <a:endParaRPr lang="zh-CN" altLang="en-US"/>
        </a:p>
      </dgm:t>
    </dgm:pt>
    <dgm:pt modelId="{5A3EE009-31F7-460E-A7CD-BF29B8F99D1F}" type="pres">
      <dgm:prSet presAssocID="{FFEC1EA2-EF97-4124-8949-DD715028CF21}" presName="layout" presStyleCnt="0">
        <dgm:presLayoutVars>
          <dgm:chMax/>
          <dgm:chPref/>
          <dgm:dir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DD32D291-0953-4AB8-858F-7D3F87B07087}" type="pres">
      <dgm:prSet presAssocID="{1C97A43B-1B7A-4CF5-B351-A624531C1411}" presName="root" presStyleCnt="0">
        <dgm:presLayoutVars>
          <dgm:chMax/>
          <dgm:chPref/>
        </dgm:presLayoutVars>
      </dgm:prSet>
      <dgm:spPr/>
    </dgm:pt>
    <dgm:pt modelId="{37050AF3-0F6A-43A7-ADA0-EBBADB6E5BF6}" type="pres">
      <dgm:prSet presAssocID="{1C97A43B-1B7A-4CF5-B351-A624531C1411}" presName="rootComposite" presStyleCnt="0">
        <dgm:presLayoutVars/>
      </dgm:prSet>
      <dgm:spPr/>
    </dgm:pt>
    <dgm:pt modelId="{897085C2-2F87-4207-8FAA-8B8021E704B8}" type="pres">
      <dgm:prSet presAssocID="{1C97A43B-1B7A-4CF5-B351-A624531C1411}" presName="ParentAccent" presStyleLbl="alignNode1" presStyleIdx="0" presStyleCnt="3"/>
      <dgm:spPr/>
    </dgm:pt>
    <dgm:pt modelId="{4DD501F7-4245-4F5A-8B30-90E87CAD6C28}" type="pres">
      <dgm:prSet presAssocID="{1C97A43B-1B7A-4CF5-B351-A624531C1411}" presName="ParentSmallAccent" presStyleLbl="fgAcc1" presStyleIdx="0" presStyleCnt="3"/>
      <dgm:spPr/>
    </dgm:pt>
    <dgm:pt modelId="{7F3EF7E9-9228-4B8F-8A9B-B3F4AE44DEBC}" type="pres">
      <dgm:prSet presAssocID="{1C97A43B-1B7A-4CF5-B351-A624531C1411}" presName="Parent" presStyleLbl="revTx" presStyleIdx="0" presStyleCnt="13">
        <dgm:presLayoutVars>
          <dgm:chMax/>
          <dgm:chPref val="4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5AE8D7A7-8301-45A7-8768-8C5CA1D7C816}" type="pres">
      <dgm:prSet presAssocID="{1C97A43B-1B7A-4CF5-B351-A624531C1411}" presName="childShape" presStyleCnt="0">
        <dgm:presLayoutVars>
          <dgm:chMax val="0"/>
          <dgm:chPref val="0"/>
        </dgm:presLayoutVars>
      </dgm:prSet>
      <dgm:spPr/>
    </dgm:pt>
    <dgm:pt modelId="{16C22BEC-48C0-407D-9064-85400D01FEEE}" type="pres">
      <dgm:prSet presAssocID="{F5A1D875-5A06-4674-9656-90F66741ACDB}" presName="childComposite" presStyleCnt="0">
        <dgm:presLayoutVars>
          <dgm:chMax val="0"/>
          <dgm:chPref val="0"/>
        </dgm:presLayoutVars>
      </dgm:prSet>
      <dgm:spPr/>
    </dgm:pt>
    <dgm:pt modelId="{2CFBD09F-BFF4-42C1-9BAA-01C8FA9046FD}" type="pres">
      <dgm:prSet presAssocID="{F5A1D875-5A06-4674-9656-90F66741ACDB}" presName="ChildAccent" presStyleLbl="solidFgAcc1" presStyleIdx="0" presStyleCnt="10"/>
      <dgm:spPr/>
    </dgm:pt>
    <dgm:pt modelId="{0B73CA82-CB94-4D94-8B49-93FEE228EB65}" type="pres">
      <dgm:prSet presAssocID="{F5A1D875-5A06-4674-9656-90F66741ACDB}" presName="Child" presStyleLbl="revTx" presStyleIdx="1" presStyleCnt="1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B9D578B0-CB20-40CE-86DD-487B9F6F1FBF}" type="pres">
      <dgm:prSet presAssocID="{80CE839C-2EF7-4525-A538-1949DC73C28F}" presName="childComposite" presStyleCnt="0">
        <dgm:presLayoutVars>
          <dgm:chMax val="0"/>
          <dgm:chPref val="0"/>
        </dgm:presLayoutVars>
      </dgm:prSet>
      <dgm:spPr/>
    </dgm:pt>
    <dgm:pt modelId="{5412EC23-62AB-45E3-8371-CFD194628F6A}" type="pres">
      <dgm:prSet presAssocID="{80CE839C-2EF7-4525-A538-1949DC73C28F}" presName="ChildAccent" presStyleLbl="solidFgAcc1" presStyleIdx="1" presStyleCnt="10"/>
      <dgm:spPr/>
    </dgm:pt>
    <dgm:pt modelId="{025A40EF-E0EB-465A-8950-A24543718BF8}" type="pres">
      <dgm:prSet presAssocID="{80CE839C-2EF7-4525-A538-1949DC73C28F}" presName="Child" presStyleLbl="revTx" presStyleIdx="2" presStyleCnt="1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F168CE2A-EBCF-4478-A16B-E2DCC077703B}" type="pres">
      <dgm:prSet presAssocID="{6689E815-F721-46ED-B35F-BF0F23E0B611}" presName="childComposite" presStyleCnt="0">
        <dgm:presLayoutVars>
          <dgm:chMax val="0"/>
          <dgm:chPref val="0"/>
        </dgm:presLayoutVars>
      </dgm:prSet>
      <dgm:spPr/>
    </dgm:pt>
    <dgm:pt modelId="{03D06234-60A6-48BD-8012-88BE0E7702CD}" type="pres">
      <dgm:prSet presAssocID="{6689E815-F721-46ED-B35F-BF0F23E0B611}" presName="ChildAccent" presStyleLbl="solidFgAcc1" presStyleIdx="2" presStyleCnt="10"/>
      <dgm:spPr/>
    </dgm:pt>
    <dgm:pt modelId="{945F4791-D537-463A-B4C2-55F4468C6664}" type="pres">
      <dgm:prSet presAssocID="{6689E815-F721-46ED-B35F-BF0F23E0B611}" presName="Child" presStyleLbl="revTx" presStyleIdx="3" presStyleCnt="1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F620E7C9-1A6B-40EF-BC12-0662B9BD6EBE}" type="pres">
      <dgm:prSet presAssocID="{475E8826-7A63-460A-A01C-B639FE904CB9}" presName="childComposite" presStyleCnt="0">
        <dgm:presLayoutVars>
          <dgm:chMax val="0"/>
          <dgm:chPref val="0"/>
        </dgm:presLayoutVars>
      </dgm:prSet>
      <dgm:spPr/>
    </dgm:pt>
    <dgm:pt modelId="{87902630-FC4F-4DB0-912C-390BD56022AC}" type="pres">
      <dgm:prSet presAssocID="{475E8826-7A63-460A-A01C-B639FE904CB9}" presName="ChildAccent" presStyleLbl="solidFgAcc1" presStyleIdx="3" presStyleCnt="10"/>
      <dgm:spPr/>
    </dgm:pt>
    <dgm:pt modelId="{35C1907E-E6F5-4723-9666-AC9D751A2E85}" type="pres">
      <dgm:prSet presAssocID="{475E8826-7A63-460A-A01C-B639FE904CB9}" presName="Child" presStyleLbl="revTx" presStyleIdx="4" presStyleCnt="13" custLinFactNeighborY="29527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45B8A725-0230-4941-B98D-68501D071B80}" type="pres">
      <dgm:prSet presAssocID="{BCFA5F24-FA8D-488B-B961-0B9D73045FB4}" presName="root" presStyleCnt="0">
        <dgm:presLayoutVars>
          <dgm:chMax/>
          <dgm:chPref/>
        </dgm:presLayoutVars>
      </dgm:prSet>
      <dgm:spPr/>
    </dgm:pt>
    <dgm:pt modelId="{8F8BFCE4-E275-4B66-80AF-6FE9C0739E79}" type="pres">
      <dgm:prSet presAssocID="{BCFA5F24-FA8D-488B-B961-0B9D73045FB4}" presName="rootComposite" presStyleCnt="0">
        <dgm:presLayoutVars/>
      </dgm:prSet>
      <dgm:spPr/>
    </dgm:pt>
    <dgm:pt modelId="{8FDABAC6-68B0-4966-A4DC-FFAA73676F89}" type="pres">
      <dgm:prSet presAssocID="{BCFA5F24-FA8D-488B-B961-0B9D73045FB4}" presName="ParentAccent" presStyleLbl="alignNode1" presStyleIdx="1" presStyleCnt="3" custLinFactNeighborX="-4667"/>
      <dgm:spPr/>
    </dgm:pt>
    <dgm:pt modelId="{E25C948F-5FBD-4E54-A6F6-ABBE89B1AEF1}" type="pres">
      <dgm:prSet presAssocID="{BCFA5F24-FA8D-488B-B961-0B9D73045FB4}" presName="ParentSmallAccent" presStyleLbl="fgAcc1" presStyleIdx="1" presStyleCnt="3"/>
      <dgm:spPr/>
    </dgm:pt>
    <dgm:pt modelId="{B9960460-7685-4D1B-A3C1-47D900F63525}" type="pres">
      <dgm:prSet presAssocID="{BCFA5F24-FA8D-488B-B961-0B9D73045FB4}" presName="Parent" presStyleLbl="revTx" presStyleIdx="5" presStyleCnt="13" custScaleX="117310">
        <dgm:presLayoutVars>
          <dgm:chMax/>
          <dgm:chPref val="4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349F23FE-E277-4693-9E75-CBD99C605E80}" type="pres">
      <dgm:prSet presAssocID="{BCFA5F24-FA8D-488B-B961-0B9D73045FB4}" presName="childShape" presStyleCnt="0">
        <dgm:presLayoutVars>
          <dgm:chMax val="0"/>
          <dgm:chPref val="0"/>
        </dgm:presLayoutVars>
      </dgm:prSet>
      <dgm:spPr/>
    </dgm:pt>
    <dgm:pt modelId="{B258F6EB-B368-4B2E-B3BC-3F40F9D18B4E}" type="pres">
      <dgm:prSet presAssocID="{6D211C4C-BA3F-4FE3-8EFC-C5CE4AD4DAE7}" presName="childComposite" presStyleCnt="0">
        <dgm:presLayoutVars>
          <dgm:chMax val="0"/>
          <dgm:chPref val="0"/>
        </dgm:presLayoutVars>
      </dgm:prSet>
      <dgm:spPr/>
    </dgm:pt>
    <dgm:pt modelId="{E40D177F-A0E5-4687-BAAF-AC36F22FE227}" type="pres">
      <dgm:prSet presAssocID="{6D211C4C-BA3F-4FE3-8EFC-C5CE4AD4DAE7}" presName="ChildAccent" presStyleLbl="solidFgAcc1" presStyleIdx="4" presStyleCnt="10"/>
      <dgm:spPr/>
    </dgm:pt>
    <dgm:pt modelId="{2F2DDE62-1008-4DE3-94EA-EB245563A9E8}" type="pres">
      <dgm:prSet presAssocID="{6D211C4C-BA3F-4FE3-8EFC-C5CE4AD4DAE7}" presName="Child" presStyleLbl="revTx" presStyleIdx="6" presStyleCnt="1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700B10BC-DE1C-4C5A-B19F-A9ED80D33940}" type="pres">
      <dgm:prSet presAssocID="{344F9E99-C5B5-4F53-BA13-6AACB1EEB482}" presName="childComposite" presStyleCnt="0">
        <dgm:presLayoutVars>
          <dgm:chMax val="0"/>
          <dgm:chPref val="0"/>
        </dgm:presLayoutVars>
      </dgm:prSet>
      <dgm:spPr/>
    </dgm:pt>
    <dgm:pt modelId="{690D76D9-0872-4685-8963-98D3C7D0C76A}" type="pres">
      <dgm:prSet presAssocID="{344F9E99-C5B5-4F53-BA13-6AACB1EEB482}" presName="ChildAccent" presStyleLbl="solidFgAcc1" presStyleIdx="5" presStyleCnt="10"/>
      <dgm:spPr/>
    </dgm:pt>
    <dgm:pt modelId="{E093CDEE-9609-49F8-971E-953135923215}" type="pres">
      <dgm:prSet presAssocID="{344F9E99-C5B5-4F53-BA13-6AACB1EEB482}" presName="Child" presStyleLbl="revTx" presStyleIdx="7" presStyleCnt="1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9B38C06D-B2BF-441D-A015-A9B3B39D722C}" type="pres">
      <dgm:prSet presAssocID="{10F06660-51AC-4EBA-A13A-4A9BB80AC003}" presName="childComposite" presStyleCnt="0">
        <dgm:presLayoutVars>
          <dgm:chMax val="0"/>
          <dgm:chPref val="0"/>
        </dgm:presLayoutVars>
      </dgm:prSet>
      <dgm:spPr/>
    </dgm:pt>
    <dgm:pt modelId="{A36EF60D-7309-4AE0-AACF-691FC5C9022B}" type="pres">
      <dgm:prSet presAssocID="{10F06660-51AC-4EBA-A13A-4A9BB80AC003}" presName="ChildAccent" presStyleLbl="solidFgAcc1" presStyleIdx="6" presStyleCnt="10"/>
      <dgm:spPr/>
    </dgm:pt>
    <dgm:pt modelId="{427E297F-116F-48D1-8A4E-BB74C43D3C09}" type="pres">
      <dgm:prSet presAssocID="{10F06660-51AC-4EBA-A13A-4A9BB80AC003}" presName="Child" presStyleLbl="revTx" presStyleIdx="8" presStyleCnt="1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A6674C3A-82ED-4AF0-B94D-813B4AFC0B06}" type="pres">
      <dgm:prSet presAssocID="{DF184461-1644-4C1D-B067-258B7B29E7B8}" presName="root" presStyleCnt="0">
        <dgm:presLayoutVars>
          <dgm:chMax/>
          <dgm:chPref/>
        </dgm:presLayoutVars>
      </dgm:prSet>
      <dgm:spPr/>
    </dgm:pt>
    <dgm:pt modelId="{C298A91F-90B0-4256-86AD-AC95C5DACD84}" type="pres">
      <dgm:prSet presAssocID="{DF184461-1644-4C1D-B067-258B7B29E7B8}" presName="rootComposite" presStyleCnt="0">
        <dgm:presLayoutVars/>
      </dgm:prSet>
      <dgm:spPr/>
    </dgm:pt>
    <dgm:pt modelId="{13147CD8-8255-4C89-84FA-3E071B281E69}" type="pres">
      <dgm:prSet presAssocID="{DF184461-1644-4C1D-B067-258B7B29E7B8}" presName="ParentAccent" presStyleLbl="alignNode1" presStyleIdx="2" presStyleCnt="3"/>
      <dgm:spPr/>
    </dgm:pt>
    <dgm:pt modelId="{5EDECC7A-6F8C-4CC5-9B4A-550FC1BE6A53}" type="pres">
      <dgm:prSet presAssocID="{DF184461-1644-4C1D-B067-258B7B29E7B8}" presName="ParentSmallAccent" presStyleLbl="fgAcc1" presStyleIdx="2" presStyleCnt="3"/>
      <dgm:spPr/>
    </dgm:pt>
    <dgm:pt modelId="{57AC2974-84D4-4A4F-B50B-E03F4D183C15}" type="pres">
      <dgm:prSet presAssocID="{DF184461-1644-4C1D-B067-258B7B29E7B8}" presName="Parent" presStyleLbl="revTx" presStyleIdx="9" presStyleCnt="13" custScaleX="73567">
        <dgm:presLayoutVars>
          <dgm:chMax/>
          <dgm:chPref val="4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9625C32A-351E-4B42-8A87-08599A955AEF}" type="pres">
      <dgm:prSet presAssocID="{DF184461-1644-4C1D-B067-258B7B29E7B8}" presName="childShape" presStyleCnt="0">
        <dgm:presLayoutVars>
          <dgm:chMax val="0"/>
          <dgm:chPref val="0"/>
        </dgm:presLayoutVars>
      </dgm:prSet>
      <dgm:spPr/>
    </dgm:pt>
    <dgm:pt modelId="{48EE19EB-A94B-4BB7-B978-D8011812FF70}" type="pres">
      <dgm:prSet presAssocID="{14A3D36C-AA8C-4659-A60C-47F08CD7A754}" presName="childComposite" presStyleCnt="0">
        <dgm:presLayoutVars>
          <dgm:chMax val="0"/>
          <dgm:chPref val="0"/>
        </dgm:presLayoutVars>
      </dgm:prSet>
      <dgm:spPr/>
    </dgm:pt>
    <dgm:pt modelId="{A70055BE-5423-4B90-9658-F3D6133F7C29}" type="pres">
      <dgm:prSet presAssocID="{14A3D36C-AA8C-4659-A60C-47F08CD7A754}" presName="ChildAccent" presStyleLbl="solidFgAcc1" presStyleIdx="7" presStyleCnt="10"/>
      <dgm:spPr/>
    </dgm:pt>
    <dgm:pt modelId="{3F4202CF-BB17-45E0-BD88-0E67EC805DE5}" type="pres">
      <dgm:prSet presAssocID="{14A3D36C-AA8C-4659-A60C-47F08CD7A754}" presName="Child" presStyleLbl="revTx" presStyleIdx="10" presStyleCnt="13" custLinFactNeighborX="302" custLinFactNeighborY="15899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BE8296FB-9742-42F1-A3FF-B427625059CE}" type="pres">
      <dgm:prSet presAssocID="{025A39D5-1315-4C12-AFC4-293F9676F369}" presName="childComposite" presStyleCnt="0">
        <dgm:presLayoutVars>
          <dgm:chMax val="0"/>
          <dgm:chPref val="0"/>
        </dgm:presLayoutVars>
      </dgm:prSet>
      <dgm:spPr/>
    </dgm:pt>
    <dgm:pt modelId="{13ED264E-3B1E-4F08-89B2-6DAB7BF997A2}" type="pres">
      <dgm:prSet presAssocID="{025A39D5-1315-4C12-AFC4-293F9676F369}" presName="ChildAccent" presStyleLbl="solidFgAcc1" presStyleIdx="8" presStyleCnt="10" custLinFactNeighborY="68827"/>
      <dgm:spPr/>
    </dgm:pt>
    <dgm:pt modelId="{55A6C818-1432-4E87-AB45-1F76AF2A920C}" type="pres">
      <dgm:prSet presAssocID="{025A39D5-1315-4C12-AFC4-293F9676F369}" presName="Child" presStyleLbl="revTx" presStyleIdx="11" presStyleCnt="1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B4531B10-1451-4066-829B-541363D58269}" type="pres">
      <dgm:prSet presAssocID="{94345490-8003-47F1-B6D9-FF714196981F}" presName="childComposite" presStyleCnt="0">
        <dgm:presLayoutVars>
          <dgm:chMax val="0"/>
          <dgm:chPref val="0"/>
        </dgm:presLayoutVars>
      </dgm:prSet>
      <dgm:spPr/>
    </dgm:pt>
    <dgm:pt modelId="{D1CA131D-0C20-4737-96A5-50242B3F93F7}" type="pres">
      <dgm:prSet presAssocID="{94345490-8003-47F1-B6D9-FF714196981F}" presName="ChildAccent" presStyleLbl="solidFgAcc1" presStyleIdx="9" presStyleCnt="10" custLinFactNeighborY="95299"/>
      <dgm:spPr/>
    </dgm:pt>
    <dgm:pt modelId="{68C8ED7A-CAEF-4C32-A0B6-4976E42FDED5}" type="pres">
      <dgm:prSet presAssocID="{94345490-8003-47F1-B6D9-FF714196981F}" presName="Child" presStyleLbl="revTx" presStyleIdx="12" presStyleCnt="13" custLinFactNeighborX="302" custLinFactNeighborY="49968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9048C036-CA16-4C5D-86B8-1C0B8974F794}" type="presOf" srcId="{6D211C4C-BA3F-4FE3-8EFC-C5CE4AD4DAE7}" destId="{2F2DDE62-1008-4DE3-94EA-EB245563A9E8}" srcOrd="0" destOrd="0" presId="urn:microsoft.com/office/officeart/2008/layout/SquareAccentList"/>
    <dgm:cxn modelId="{BD8CFFF6-C173-4F4F-8195-6346BC1C4E7A}" type="presOf" srcId="{14A3D36C-AA8C-4659-A60C-47F08CD7A754}" destId="{3F4202CF-BB17-45E0-BD88-0E67EC805DE5}" srcOrd="0" destOrd="0" presId="urn:microsoft.com/office/officeart/2008/layout/SquareAccentList"/>
    <dgm:cxn modelId="{E0D7F454-CB61-4636-A885-EE8961398767}" type="presOf" srcId="{475E8826-7A63-460A-A01C-B639FE904CB9}" destId="{35C1907E-E6F5-4723-9666-AC9D751A2E85}" srcOrd="0" destOrd="0" presId="urn:microsoft.com/office/officeart/2008/layout/SquareAccentList"/>
    <dgm:cxn modelId="{512E5AE8-79D9-4D8A-8691-37B064736B85}" type="presOf" srcId="{94345490-8003-47F1-B6D9-FF714196981F}" destId="{68C8ED7A-CAEF-4C32-A0B6-4976E42FDED5}" srcOrd="0" destOrd="0" presId="urn:microsoft.com/office/officeart/2008/layout/SquareAccentList"/>
    <dgm:cxn modelId="{BA684BB5-27B5-4E0F-998D-2ED697FBACDB}" type="presOf" srcId="{DF184461-1644-4C1D-B067-258B7B29E7B8}" destId="{57AC2974-84D4-4A4F-B50B-E03F4D183C15}" srcOrd="0" destOrd="0" presId="urn:microsoft.com/office/officeart/2008/layout/SquareAccentList"/>
    <dgm:cxn modelId="{24DDEF7F-CAE9-46D9-A979-DC8C1BF20BF4}" type="presOf" srcId="{10F06660-51AC-4EBA-A13A-4A9BB80AC003}" destId="{427E297F-116F-48D1-8A4E-BB74C43D3C09}" srcOrd="0" destOrd="0" presId="urn:microsoft.com/office/officeart/2008/layout/SquareAccentList"/>
    <dgm:cxn modelId="{3FBC0C18-AFFD-4FCA-87C9-F17157964905}" type="presOf" srcId="{025A39D5-1315-4C12-AFC4-293F9676F369}" destId="{55A6C818-1432-4E87-AB45-1F76AF2A920C}" srcOrd="0" destOrd="0" presId="urn:microsoft.com/office/officeart/2008/layout/SquareAccentList"/>
    <dgm:cxn modelId="{137B5D15-72D7-4902-A89D-F23878815C2B}" type="presOf" srcId="{BCFA5F24-FA8D-488B-B961-0B9D73045FB4}" destId="{B9960460-7685-4D1B-A3C1-47D900F63525}" srcOrd="0" destOrd="0" presId="urn:microsoft.com/office/officeart/2008/layout/SquareAccentList"/>
    <dgm:cxn modelId="{9F493D35-6B4D-496F-9FB6-B26B0490B1A5}" srcId="{BCFA5F24-FA8D-488B-B961-0B9D73045FB4}" destId="{10F06660-51AC-4EBA-A13A-4A9BB80AC003}" srcOrd="2" destOrd="0" parTransId="{92354B5D-296E-4443-876C-E1D2B5B7B86A}" sibTransId="{5AAA85C9-1A27-46EE-95DB-520E891EEE0D}"/>
    <dgm:cxn modelId="{3E1361A5-B84F-4768-B588-8D6D95A63964}" type="presOf" srcId="{80CE839C-2EF7-4525-A538-1949DC73C28F}" destId="{025A40EF-E0EB-465A-8950-A24543718BF8}" srcOrd="0" destOrd="0" presId="urn:microsoft.com/office/officeart/2008/layout/SquareAccentList"/>
    <dgm:cxn modelId="{FF62019F-9D32-4997-8665-C7D6A3B8F3E9}" type="presOf" srcId="{F5A1D875-5A06-4674-9656-90F66741ACDB}" destId="{0B73CA82-CB94-4D94-8B49-93FEE228EB65}" srcOrd="0" destOrd="0" presId="urn:microsoft.com/office/officeart/2008/layout/SquareAccentList"/>
    <dgm:cxn modelId="{44319E44-ACC0-4F1C-9FAA-C250B4FCE692}" srcId="{1C97A43B-1B7A-4CF5-B351-A624531C1411}" destId="{80CE839C-2EF7-4525-A538-1949DC73C28F}" srcOrd="1" destOrd="0" parTransId="{857D45DE-128D-4435-97C8-6FF1B25EC58D}" sibTransId="{C7A7862F-16D9-415A-AF34-743ADB732F49}"/>
    <dgm:cxn modelId="{F981E24F-6057-48A9-8614-0D46029A6162}" srcId="{BCFA5F24-FA8D-488B-B961-0B9D73045FB4}" destId="{6D211C4C-BA3F-4FE3-8EFC-C5CE4AD4DAE7}" srcOrd="0" destOrd="0" parTransId="{F6B769DB-1880-4344-BFAF-FBF1D6A374E8}" sibTransId="{4BAABC20-E4EB-42C6-A6DE-9A5AE11F4F7A}"/>
    <dgm:cxn modelId="{ABDAC92D-3449-4053-8AC0-574878024ED3}" type="presOf" srcId="{344F9E99-C5B5-4F53-BA13-6AACB1EEB482}" destId="{E093CDEE-9609-49F8-971E-953135923215}" srcOrd="0" destOrd="0" presId="urn:microsoft.com/office/officeart/2008/layout/SquareAccentList"/>
    <dgm:cxn modelId="{C421EC9F-9685-49E9-B250-4571948F6444}" srcId="{FFEC1EA2-EF97-4124-8949-DD715028CF21}" destId="{BCFA5F24-FA8D-488B-B961-0B9D73045FB4}" srcOrd="1" destOrd="0" parTransId="{CFE4DA38-75F5-4459-8115-57D4C74AB311}" sibTransId="{17823463-4446-4559-A15E-5BF515F24BC7}"/>
    <dgm:cxn modelId="{6D28311F-4F87-48A5-825E-99A8ED44F280}" srcId="{1C97A43B-1B7A-4CF5-B351-A624531C1411}" destId="{475E8826-7A63-460A-A01C-B639FE904CB9}" srcOrd="3" destOrd="0" parTransId="{986A8E0C-4D17-4F90-9BB5-1A1BCC642FC6}" sibTransId="{632B23F4-12C9-48EA-AEE1-D8D6C8E9C315}"/>
    <dgm:cxn modelId="{725EFB50-E052-4129-A4C5-BDE20AFB43FC}" srcId="{BCFA5F24-FA8D-488B-B961-0B9D73045FB4}" destId="{344F9E99-C5B5-4F53-BA13-6AACB1EEB482}" srcOrd="1" destOrd="0" parTransId="{E4771A62-93FE-4D3F-95D2-AEF0A4D76331}" sibTransId="{D5A9C544-56EF-4FB4-A239-A5370F4257E9}"/>
    <dgm:cxn modelId="{455599E0-D7E1-429D-9207-9EFAEB7E5A6A}" type="presOf" srcId="{6689E815-F721-46ED-B35F-BF0F23E0B611}" destId="{945F4791-D537-463A-B4C2-55F4468C6664}" srcOrd="0" destOrd="0" presId="urn:microsoft.com/office/officeart/2008/layout/SquareAccentList"/>
    <dgm:cxn modelId="{822A2670-6A54-4425-BEA9-8501FBC51E61}" srcId="{FFEC1EA2-EF97-4124-8949-DD715028CF21}" destId="{1C97A43B-1B7A-4CF5-B351-A624531C1411}" srcOrd="0" destOrd="0" parTransId="{A5A4DFF3-C507-4150-B0E9-9367CB879069}" sibTransId="{1A22A2A1-149C-48F4-988B-13610D889686}"/>
    <dgm:cxn modelId="{D31D99CE-6FAE-4587-A26A-406E3722B291}" type="presOf" srcId="{1C97A43B-1B7A-4CF5-B351-A624531C1411}" destId="{7F3EF7E9-9228-4B8F-8A9B-B3F4AE44DEBC}" srcOrd="0" destOrd="0" presId="urn:microsoft.com/office/officeart/2008/layout/SquareAccentList"/>
    <dgm:cxn modelId="{F7DCE31B-9ABB-44E4-A8DA-6E7E1CDDEE65}" srcId="{1C97A43B-1B7A-4CF5-B351-A624531C1411}" destId="{F5A1D875-5A06-4674-9656-90F66741ACDB}" srcOrd="0" destOrd="0" parTransId="{D8EC0745-01A5-4253-BF3F-67930169C51C}" sibTransId="{382E9514-6325-4A86-B0FB-C4CF37F66CFE}"/>
    <dgm:cxn modelId="{17F5B8E0-B031-49CF-B29C-7C81FBCD0577}" srcId="{DF184461-1644-4C1D-B067-258B7B29E7B8}" destId="{94345490-8003-47F1-B6D9-FF714196981F}" srcOrd="2" destOrd="0" parTransId="{2D421612-8796-40A7-96DB-0E199C056766}" sibTransId="{54CE3176-79EB-4996-B743-D664001759AD}"/>
    <dgm:cxn modelId="{DC3A0E50-7CE8-40AC-B4EA-8760A9DEBA81}" srcId="{DF184461-1644-4C1D-B067-258B7B29E7B8}" destId="{14A3D36C-AA8C-4659-A60C-47F08CD7A754}" srcOrd="0" destOrd="0" parTransId="{30D5E976-53A6-4934-B38F-4BFC9866C4DF}" sibTransId="{446639D3-C5E5-43B1-A328-BC3E59844738}"/>
    <dgm:cxn modelId="{D8BD1501-5F01-4604-A124-6FDF84B9AD31}" type="presOf" srcId="{FFEC1EA2-EF97-4124-8949-DD715028CF21}" destId="{5A3EE009-31F7-460E-A7CD-BF29B8F99D1F}" srcOrd="0" destOrd="0" presId="urn:microsoft.com/office/officeart/2008/layout/SquareAccentList"/>
    <dgm:cxn modelId="{C301E451-2B00-47B0-864F-E4F04956B709}" srcId="{FFEC1EA2-EF97-4124-8949-DD715028CF21}" destId="{DF184461-1644-4C1D-B067-258B7B29E7B8}" srcOrd="2" destOrd="0" parTransId="{EAC7FD57-ABB7-42E3-8D8E-CDA6A04FE7D2}" sibTransId="{0945E101-547A-4212-8D5B-CB4A27D0DA2D}"/>
    <dgm:cxn modelId="{F5DD26C7-5CCF-48ED-BD08-F7DA0E0B2178}" srcId="{1C97A43B-1B7A-4CF5-B351-A624531C1411}" destId="{6689E815-F721-46ED-B35F-BF0F23E0B611}" srcOrd="2" destOrd="0" parTransId="{6D85AB2C-9080-46C4-9AA1-1A35D8312E85}" sibTransId="{93A03EFD-FD77-4368-AC3E-46EA3062BDD7}"/>
    <dgm:cxn modelId="{05DCFE20-E42B-40ED-8FEB-F9678E80EDD4}" srcId="{DF184461-1644-4C1D-B067-258B7B29E7B8}" destId="{025A39D5-1315-4C12-AFC4-293F9676F369}" srcOrd="1" destOrd="0" parTransId="{7D02FCBE-7F37-4B84-B464-5E3C0066E6CF}" sibTransId="{1252035A-C5A1-49F8-A1C9-1A716CA393D2}"/>
    <dgm:cxn modelId="{9A6726D3-B7A7-418C-BC31-7B21431CFE17}" type="presParOf" srcId="{5A3EE009-31F7-460E-A7CD-BF29B8F99D1F}" destId="{DD32D291-0953-4AB8-858F-7D3F87B07087}" srcOrd="0" destOrd="0" presId="urn:microsoft.com/office/officeart/2008/layout/SquareAccentList"/>
    <dgm:cxn modelId="{467EAD4D-3162-4595-ABF9-EBB45DADE7CA}" type="presParOf" srcId="{DD32D291-0953-4AB8-858F-7D3F87B07087}" destId="{37050AF3-0F6A-43A7-ADA0-EBBADB6E5BF6}" srcOrd="0" destOrd="0" presId="urn:microsoft.com/office/officeart/2008/layout/SquareAccentList"/>
    <dgm:cxn modelId="{2E0AF806-ABA5-4E56-8A80-0C8BF37F43EF}" type="presParOf" srcId="{37050AF3-0F6A-43A7-ADA0-EBBADB6E5BF6}" destId="{897085C2-2F87-4207-8FAA-8B8021E704B8}" srcOrd="0" destOrd="0" presId="urn:microsoft.com/office/officeart/2008/layout/SquareAccentList"/>
    <dgm:cxn modelId="{90C906C5-DC08-4B8E-8E50-4B9C51DCFDB1}" type="presParOf" srcId="{37050AF3-0F6A-43A7-ADA0-EBBADB6E5BF6}" destId="{4DD501F7-4245-4F5A-8B30-90E87CAD6C28}" srcOrd="1" destOrd="0" presId="urn:microsoft.com/office/officeart/2008/layout/SquareAccentList"/>
    <dgm:cxn modelId="{80FF6764-9025-4987-BC26-A5F35D4046EA}" type="presParOf" srcId="{37050AF3-0F6A-43A7-ADA0-EBBADB6E5BF6}" destId="{7F3EF7E9-9228-4B8F-8A9B-B3F4AE44DEBC}" srcOrd="2" destOrd="0" presId="urn:microsoft.com/office/officeart/2008/layout/SquareAccentList"/>
    <dgm:cxn modelId="{D1C8CA8E-89E9-4E35-8B34-CE4D43EFAB58}" type="presParOf" srcId="{DD32D291-0953-4AB8-858F-7D3F87B07087}" destId="{5AE8D7A7-8301-45A7-8768-8C5CA1D7C816}" srcOrd="1" destOrd="0" presId="urn:microsoft.com/office/officeart/2008/layout/SquareAccentList"/>
    <dgm:cxn modelId="{C8A03CE7-ACE7-4B65-B06E-12ABE30BBDF6}" type="presParOf" srcId="{5AE8D7A7-8301-45A7-8768-8C5CA1D7C816}" destId="{16C22BEC-48C0-407D-9064-85400D01FEEE}" srcOrd="0" destOrd="0" presId="urn:microsoft.com/office/officeart/2008/layout/SquareAccentList"/>
    <dgm:cxn modelId="{4865F4EC-3AB2-4144-A6CB-CB134ED82798}" type="presParOf" srcId="{16C22BEC-48C0-407D-9064-85400D01FEEE}" destId="{2CFBD09F-BFF4-42C1-9BAA-01C8FA9046FD}" srcOrd="0" destOrd="0" presId="urn:microsoft.com/office/officeart/2008/layout/SquareAccentList"/>
    <dgm:cxn modelId="{A3DB71ED-944E-4CA7-8A0B-BC172955FB34}" type="presParOf" srcId="{16C22BEC-48C0-407D-9064-85400D01FEEE}" destId="{0B73CA82-CB94-4D94-8B49-93FEE228EB65}" srcOrd="1" destOrd="0" presId="urn:microsoft.com/office/officeart/2008/layout/SquareAccentList"/>
    <dgm:cxn modelId="{A99250BA-5573-4CE0-B796-67C18D669EF7}" type="presParOf" srcId="{5AE8D7A7-8301-45A7-8768-8C5CA1D7C816}" destId="{B9D578B0-CB20-40CE-86DD-487B9F6F1FBF}" srcOrd="1" destOrd="0" presId="urn:microsoft.com/office/officeart/2008/layout/SquareAccentList"/>
    <dgm:cxn modelId="{89F7472B-B261-41C2-8F14-DE9797CEDE0C}" type="presParOf" srcId="{B9D578B0-CB20-40CE-86DD-487B9F6F1FBF}" destId="{5412EC23-62AB-45E3-8371-CFD194628F6A}" srcOrd="0" destOrd="0" presId="urn:microsoft.com/office/officeart/2008/layout/SquareAccentList"/>
    <dgm:cxn modelId="{E30F83E5-98E6-4139-AB06-1C378D8EF899}" type="presParOf" srcId="{B9D578B0-CB20-40CE-86DD-487B9F6F1FBF}" destId="{025A40EF-E0EB-465A-8950-A24543718BF8}" srcOrd="1" destOrd="0" presId="urn:microsoft.com/office/officeart/2008/layout/SquareAccentList"/>
    <dgm:cxn modelId="{5CA9B5D3-1DF5-4BCD-9896-A0A6F0D29D6D}" type="presParOf" srcId="{5AE8D7A7-8301-45A7-8768-8C5CA1D7C816}" destId="{F168CE2A-EBCF-4478-A16B-E2DCC077703B}" srcOrd="2" destOrd="0" presId="urn:microsoft.com/office/officeart/2008/layout/SquareAccentList"/>
    <dgm:cxn modelId="{E1E24359-CD7A-43BF-A761-B611DFF2E275}" type="presParOf" srcId="{F168CE2A-EBCF-4478-A16B-E2DCC077703B}" destId="{03D06234-60A6-48BD-8012-88BE0E7702CD}" srcOrd="0" destOrd="0" presId="urn:microsoft.com/office/officeart/2008/layout/SquareAccentList"/>
    <dgm:cxn modelId="{AF670B27-BDD2-4173-8DB6-4ECCEDFDDF03}" type="presParOf" srcId="{F168CE2A-EBCF-4478-A16B-E2DCC077703B}" destId="{945F4791-D537-463A-B4C2-55F4468C6664}" srcOrd="1" destOrd="0" presId="urn:microsoft.com/office/officeart/2008/layout/SquareAccentList"/>
    <dgm:cxn modelId="{C88D8296-7D26-4735-A6CB-9B6192B6B17D}" type="presParOf" srcId="{5AE8D7A7-8301-45A7-8768-8C5CA1D7C816}" destId="{F620E7C9-1A6B-40EF-BC12-0662B9BD6EBE}" srcOrd="3" destOrd="0" presId="urn:microsoft.com/office/officeart/2008/layout/SquareAccentList"/>
    <dgm:cxn modelId="{3394A525-DD66-47F0-B3F2-FF56187F23C2}" type="presParOf" srcId="{F620E7C9-1A6B-40EF-BC12-0662B9BD6EBE}" destId="{87902630-FC4F-4DB0-912C-390BD56022AC}" srcOrd="0" destOrd="0" presId="urn:microsoft.com/office/officeart/2008/layout/SquareAccentList"/>
    <dgm:cxn modelId="{B52468C8-6BEF-4E95-A19A-88D6812806CD}" type="presParOf" srcId="{F620E7C9-1A6B-40EF-BC12-0662B9BD6EBE}" destId="{35C1907E-E6F5-4723-9666-AC9D751A2E85}" srcOrd="1" destOrd="0" presId="urn:microsoft.com/office/officeart/2008/layout/SquareAccentList"/>
    <dgm:cxn modelId="{EDC852D5-86BE-4340-8F14-EB8B7DE6B7BD}" type="presParOf" srcId="{5A3EE009-31F7-460E-A7CD-BF29B8F99D1F}" destId="{45B8A725-0230-4941-B98D-68501D071B80}" srcOrd="1" destOrd="0" presId="urn:microsoft.com/office/officeart/2008/layout/SquareAccentList"/>
    <dgm:cxn modelId="{9ABD2754-310F-4B2F-BEFC-E8B7F44268FA}" type="presParOf" srcId="{45B8A725-0230-4941-B98D-68501D071B80}" destId="{8F8BFCE4-E275-4B66-80AF-6FE9C0739E79}" srcOrd="0" destOrd="0" presId="urn:microsoft.com/office/officeart/2008/layout/SquareAccentList"/>
    <dgm:cxn modelId="{69320234-0A3D-49D9-9AFF-D52480DE2BEF}" type="presParOf" srcId="{8F8BFCE4-E275-4B66-80AF-6FE9C0739E79}" destId="{8FDABAC6-68B0-4966-A4DC-FFAA73676F89}" srcOrd="0" destOrd="0" presId="urn:microsoft.com/office/officeart/2008/layout/SquareAccentList"/>
    <dgm:cxn modelId="{AEDEB81D-6865-4E8B-9A56-729FF831B780}" type="presParOf" srcId="{8F8BFCE4-E275-4B66-80AF-6FE9C0739E79}" destId="{E25C948F-5FBD-4E54-A6F6-ABBE89B1AEF1}" srcOrd="1" destOrd="0" presId="urn:microsoft.com/office/officeart/2008/layout/SquareAccentList"/>
    <dgm:cxn modelId="{038482A1-7138-473B-AB17-3326F9B12330}" type="presParOf" srcId="{8F8BFCE4-E275-4B66-80AF-6FE9C0739E79}" destId="{B9960460-7685-4D1B-A3C1-47D900F63525}" srcOrd="2" destOrd="0" presId="urn:microsoft.com/office/officeart/2008/layout/SquareAccentList"/>
    <dgm:cxn modelId="{A925BF92-3132-4A9E-A4CD-BED2FE404DCB}" type="presParOf" srcId="{45B8A725-0230-4941-B98D-68501D071B80}" destId="{349F23FE-E277-4693-9E75-CBD99C605E80}" srcOrd="1" destOrd="0" presId="urn:microsoft.com/office/officeart/2008/layout/SquareAccentList"/>
    <dgm:cxn modelId="{9794ED5E-0436-4E63-AB11-1D0D4044C1BD}" type="presParOf" srcId="{349F23FE-E277-4693-9E75-CBD99C605E80}" destId="{B258F6EB-B368-4B2E-B3BC-3F40F9D18B4E}" srcOrd="0" destOrd="0" presId="urn:microsoft.com/office/officeart/2008/layout/SquareAccentList"/>
    <dgm:cxn modelId="{0A0AEA6D-0BA8-49D0-BB64-69E82FB0203E}" type="presParOf" srcId="{B258F6EB-B368-4B2E-B3BC-3F40F9D18B4E}" destId="{E40D177F-A0E5-4687-BAAF-AC36F22FE227}" srcOrd="0" destOrd="0" presId="urn:microsoft.com/office/officeart/2008/layout/SquareAccentList"/>
    <dgm:cxn modelId="{A842B67A-0BDC-4E22-932F-3D4ED819B884}" type="presParOf" srcId="{B258F6EB-B368-4B2E-B3BC-3F40F9D18B4E}" destId="{2F2DDE62-1008-4DE3-94EA-EB245563A9E8}" srcOrd="1" destOrd="0" presId="urn:microsoft.com/office/officeart/2008/layout/SquareAccentList"/>
    <dgm:cxn modelId="{1A74D945-F79C-4129-8021-72363AA3020D}" type="presParOf" srcId="{349F23FE-E277-4693-9E75-CBD99C605E80}" destId="{700B10BC-DE1C-4C5A-B19F-A9ED80D33940}" srcOrd="1" destOrd="0" presId="urn:microsoft.com/office/officeart/2008/layout/SquareAccentList"/>
    <dgm:cxn modelId="{5C96E91B-714F-4F92-82F6-CB9FDF2385D3}" type="presParOf" srcId="{700B10BC-DE1C-4C5A-B19F-A9ED80D33940}" destId="{690D76D9-0872-4685-8963-98D3C7D0C76A}" srcOrd="0" destOrd="0" presId="urn:microsoft.com/office/officeart/2008/layout/SquareAccentList"/>
    <dgm:cxn modelId="{12D2BD3C-9EDB-4DBB-91F3-0DD8C8184AAA}" type="presParOf" srcId="{700B10BC-DE1C-4C5A-B19F-A9ED80D33940}" destId="{E093CDEE-9609-49F8-971E-953135923215}" srcOrd="1" destOrd="0" presId="urn:microsoft.com/office/officeart/2008/layout/SquareAccentList"/>
    <dgm:cxn modelId="{9326C249-92BD-45A3-B4F7-6CEE9F998C50}" type="presParOf" srcId="{349F23FE-E277-4693-9E75-CBD99C605E80}" destId="{9B38C06D-B2BF-441D-A015-A9B3B39D722C}" srcOrd="2" destOrd="0" presId="urn:microsoft.com/office/officeart/2008/layout/SquareAccentList"/>
    <dgm:cxn modelId="{7B5304F8-27C9-4111-920C-AD81DB84F7F3}" type="presParOf" srcId="{9B38C06D-B2BF-441D-A015-A9B3B39D722C}" destId="{A36EF60D-7309-4AE0-AACF-691FC5C9022B}" srcOrd="0" destOrd="0" presId="urn:microsoft.com/office/officeart/2008/layout/SquareAccentList"/>
    <dgm:cxn modelId="{40EC7925-6D19-4D20-93C4-A7CDB11FC83D}" type="presParOf" srcId="{9B38C06D-B2BF-441D-A015-A9B3B39D722C}" destId="{427E297F-116F-48D1-8A4E-BB74C43D3C09}" srcOrd="1" destOrd="0" presId="urn:microsoft.com/office/officeart/2008/layout/SquareAccentList"/>
    <dgm:cxn modelId="{7D84CBD3-B8B7-479B-A820-8D52C9464AE6}" type="presParOf" srcId="{5A3EE009-31F7-460E-A7CD-BF29B8F99D1F}" destId="{A6674C3A-82ED-4AF0-B94D-813B4AFC0B06}" srcOrd="2" destOrd="0" presId="urn:microsoft.com/office/officeart/2008/layout/SquareAccentList"/>
    <dgm:cxn modelId="{5347F13D-B11C-4F5E-8B19-7779D663518A}" type="presParOf" srcId="{A6674C3A-82ED-4AF0-B94D-813B4AFC0B06}" destId="{C298A91F-90B0-4256-86AD-AC95C5DACD84}" srcOrd="0" destOrd="0" presId="urn:microsoft.com/office/officeart/2008/layout/SquareAccentList"/>
    <dgm:cxn modelId="{87700BA9-EE8F-4A5E-9166-DDA9F1B353AF}" type="presParOf" srcId="{C298A91F-90B0-4256-86AD-AC95C5DACD84}" destId="{13147CD8-8255-4C89-84FA-3E071B281E69}" srcOrd="0" destOrd="0" presId="urn:microsoft.com/office/officeart/2008/layout/SquareAccentList"/>
    <dgm:cxn modelId="{B595A9D0-33EB-484F-A925-A05A550B7E05}" type="presParOf" srcId="{C298A91F-90B0-4256-86AD-AC95C5DACD84}" destId="{5EDECC7A-6F8C-4CC5-9B4A-550FC1BE6A53}" srcOrd="1" destOrd="0" presId="urn:microsoft.com/office/officeart/2008/layout/SquareAccentList"/>
    <dgm:cxn modelId="{69AA3F0B-C906-437C-9EE6-E4F35CDB0425}" type="presParOf" srcId="{C298A91F-90B0-4256-86AD-AC95C5DACD84}" destId="{57AC2974-84D4-4A4F-B50B-E03F4D183C15}" srcOrd="2" destOrd="0" presId="urn:microsoft.com/office/officeart/2008/layout/SquareAccentList"/>
    <dgm:cxn modelId="{1E97D717-A1AC-41D5-98A3-4D25E769B4CB}" type="presParOf" srcId="{A6674C3A-82ED-4AF0-B94D-813B4AFC0B06}" destId="{9625C32A-351E-4B42-8A87-08599A955AEF}" srcOrd="1" destOrd="0" presId="urn:microsoft.com/office/officeart/2008/layout/SquareAccentList"/>
    <dgm:cxn modelId="{C88C1EEC-1F2F-449D-8F25-20BA84BF50A8}" type="presParOf" srcId="{9625C32A-351E-4B42-8A87-08599A955AEF}" destId="{48EE19EB-A94B-4BB7-B978-D8011812FF70}" srcOrd="0" destOrd="0" presId="urn:microsoft.com/office/officeart/2008/layout/SquareAccentList"/>
    <dgm:cxn modelId="{AAE12EFF-BDC4-4A99-8E2D-CD1835BB6936}" type="presParOf" srcId="{48EE19EB-A94B-4BB7-B978-D8011812FF70}" destId="{A70055BE-5423-4B90-9658-F3D6133F7C29}" srcOrd="0" destOrd="0" presId="urn:microsoft.com/office/officeart/2008/layout/SquareAccentList"/>
    <dgm:cxn modelId="{6A6697C6-2FCA-4AE0-9AB7-EC5CBEFEEE12}" type="presParOf" srcId="{48EE19EB-A94B-4BB7-B978-D8011812FF70}" destId="{3F4202CF-BB17-45E0-BD88-0E67EC805DE5}" srcOrd="1" destOrd="0" presId="urn:microsoft.com/office/officeart/2008/layout/SquareAccentList"/>
    <dgm:cxn modelId="{64DFEDA6-8A59-435C-95BC-C26EAFDAB986}" type="presParOf" srcId="{9625C32A-351E-4B42-8A87-08599A955AEF}" destId="{BE8296FB-9742-42F1-A3FF-B427625059CE}" srcOrd="1" destOrd="0" presId="urn:microsoft.com/office/officeart/2008/layout/SquareAccentList"/>
    <dgm:cxn modelId="{51F67987-45FB-4975-8C05-2E4B6F2E927B}" type="presParOf" srcId="{BE8296FB-9742-42F1-A3FF-B427625059CE}" destId="{13ED264E-3B1E-4F08-89B2-6DAB7BF997A2}" srcOrd="0" destOrd="0" presId="urn:microsoft.com/office/officeart/2008/layout/SquareAccentList"/>
    <dgm:cxn modelId="{BACD5AA7-55B8-494B-B57E-017AAA98D44E}" type="presParOf" srcId="{BE8296FB-9742-42F1-A3FF-B427625059CE}" destId="{55A6C818-1432-4E87-AB45-1F76AF2A920C}" srcOrd="1" destOrd="0" presId="urn:microsoft.com/office/officeart/2008/layout/SquareAccentList"/>
    <dgm:cxn modelId="{88B58E42-F7A2-4299-80FF-DD0145BF3F78}" type="presParOf" srcId="{9625C32A-351E-4B42-8A87-08599A955AEF}" destId="{B4531B10-1451-4066-829B-541363D58269}" srcOrd="2" destOrd="0" presId="urn:microsoft.com/office/officeart/2008/layout/SquareAccentList"/>
    <dgm:cxn modelId="{05A55120-B00B-42F2-8264-E83D2B223EA9}" type="presParOf" srcId="{B4531B10-1451-4066-829B-541363D58269}" destId="{D1CA131D-0C20-4737-96A5-50242B3F93F7}" srcOrd="0" destOrd="0" presId="urn:microsoft.com/office/officeart/2008/layout/SquareAccentList"/>
    <dgm:cxn modelId="{9ED44972-5CEC-4891-8783-78808971F413}" type="presParOf" srcId="{B4531B10-1451-4066-829B-541363D58269}" destId="{68C8ED7A-CAEF-4C32-A0B6-4976E42FDED5}" srcOrd="1" destOrd="0" presId="urn:microsoft.com/office/officeart/2008/layout/SquareAccentList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4BE62C51-0C62-4626-B55B-571185CA8128}" type="doc">
      <dgm:prSet loTypeId="urn:microsoft.com/office/officeart/2008/layout/SquareAccentList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8DC602BC-F86C-4112-BB83-715BADDC8C81}">
      <dgm:prSet phldrT="[文本]" custT="1"/>
      <dgm:spPr/>
      <dgm:t>
        <a:bodyPr/>
        <a:lstStyle/>
        <a:p>
          <a:r>
            <a:rPr lang="zh-CN" altLang="en-US" sz="1200" baseline="0"/>
            <a:t>复核检验</a:t>
          </a:r>
        </a:p>
      </dgm:t>
    </dgm:pt>
    <dgm:pt modelId="{3B9D19B8-AEE7-4591-8AF7-04275809B97A}" type="parTrans" cxnId="{477BC6F2-3B99-4B4D-BF78-57CD8854B034}">
      <dgm:prSet/>
      <dgm:spPr/>
      <dgm:t>
        <a:bodyPr/>
        <a:lstStyle/>
        <a:p>
          <a:endParaRPr lang="zh-CN" altLang="en-US"/>
        </a:p>
      </dgm:t>
    </dgm:pt>
    <dgm:pt modelId="{BC70EAB5-9015-4BA6-9823-103C50A0BCC5}" type="sibTrans" cxnId="{477BC6F2-3B99-4B4D-BF78-57CD8854B034}">
      <dgm:prSet/>
      <dgm:spPr/>
      <dgm:t>
        <a:bodyPr/>
        <a:lstStyle/>
        <a:p>
          <a:endParaRPr lang="zh-CN" altLang="en-US"/>
        </a:p>
      </dgm:t>
    </dgm:pt>
    <dgm:pt modelId="{7C1294FD-DA8B-4E08-A49A-A5FEFBC5CA14}">
      <dgm:prSet phldrT="[文本]" custT="1"/>
      <dgm:spPr/>
      <dgm:t>
        <a:bodyPr/>
        <a:lstStyle/>
        <a:p>
          <a:r>
            <a:rPr lang="zh-CN" altLang="en-US" sz="1000" baseline="0"/>
            <a:t>查看数据</a:t>
          </a:r>
          <a:r>
            <a:rPr lang="en-US" altLang="zh-CN" sz="1000" baseline="0"/>
            <a:t>&amp;</a:t>
          </a:r>
          <a:r>
            <a:rPr lang="zh-CN" altLang="en-US" sz="1000" baseline="0"/>
            <a:t>图片视频</a:t>
          </a:r>
        </a:p>
      </dgm:t>
    </dgm:pt>
    <dgm:pt modelId="{ACE552E0-D17D-415F-91BB-F09E7DAD77AB}" type="parTrans" cxnId="{58487CFF-8F57-484A-A54C-A16DD864843B}">
      <dgm:prSet/>
      <dgm:spPr/>
      <dgm:t>
        <a:bodyPr/>
        <a:lstStyle/>
        <a:p>
          <a:endParaRPr lang="zh-CN" altLang="en-US"/>
        </a:p>
      </dgm:t>
    </dgm:pt>
    <dgm:pt modelId="{BAC260BF-0E46-4673-8BD6-F5DB41718750}" type="sibTrans" cxnId="{58487CFF-8F57-484A-A54C-A16DD864843B}">
      <dgm:prSet/>
      <dgm:spPr/>
      <dgm:t>
        <a:bodyPr/>
        <a:lstStyle/>
        <a:p>
          <a:endParaRPr lang="zh-CN" altLang="en-US"/>
        </a:p>
      </dgm:t>
    </dgm:pt>
    <dgm:pt modelId="{4BE60F77-8317-496D-B5EB-989462E8D384}">
      <dgm:prSet phldrT="[文本]" custT="1"/>
      <dgm:spPr/>
      <dgm:t>
        <a:bodyPr/>
        <a:lstStyle/>
        <a:p>
          <a:r>
            <a:rPr lang="zh-CN" altLang="en-US" sz="1000" baseline="0"/>
            <a:t>修改问卷数据</a:t>
          </a:r>
          <a:r>
            <a:rPr lang="en-US" altLang="zh-CN" sz="1000" baseline="0"/>
            <a:t>&amp;</a:t>
          </a:r>
          <a:r>
            <a:rPr lang="zh-CN" altLang="en-US" sz="1000" baseline="0"/>
            <a:t>证据</a:t>
          </a:r>
        </a:p>
      </dgm:t>
    </dgm:pt>
    <dgm:pt modelId="{9D4D9A77-E3FD-4B3E-B67B-381E85419375}" type="parTrans" cxnId="{36266005-A5C9-46B7-81E2-25E147AB5668}">
      <dgm:prSet/>
      <dgm:spPr/>
      <dgm:t>
        <a:bodyPr/>
        <a:lstStyle/>
        <a:p>
          <a:endParaRPr lang="zh-CN" altLang="en-US"/>
        </a:p>
      </dgm:t>
    </dgm:pt>
    <dgm:pt modelId="{7BC5197B-4645-4307-A7F6-A47A5842FB4F}" type="sibTrans" cxnId="{36266005-A5C9-46B7-81E2-25E147AB5668}">
      <dgm:prSet/>
      <dgm:spPr/>
      <dgm:t>
        <a:bodyPr/>
        <a:lstStyle/>
        <a:p>
          <a:endParaRPr lang="zh-CN" altLang="en-US"/>
        </a:p>
      </dgm:t>
    </dgm:pt>
    <dgm:pt modelId="{B579B1C2-9361-480F-8CD2-DA17C2C939B1}">
      <dgm:prSet phldrT="[文本]" custT="1"/>
      <dgm:spPr/>
      <dgm:t>
        <a:bodyPr/>
        <a:lstStyle/>
        <a:p>
          <a:r>
            <a:rPr lang="zh-CN" altLang="en-US" sz="1000" baseline="0"/>
            <a:t>自动更新得分成绩</a:t>
          </a:r>
        </a:p>
      </dgm:t>
    </dgm:pt>
    <dgm:pt modelId="{3335279D-53F8-40BD-A9F3-E4B393F22F8C}" type="parTrans" cxnId="{6D1C3849-8B04-4C0F-9F4E-526ED63D2001}">
      <dgm:prSet/>
      <dgm:spPr/>
      <dgm:t>
        <a:bodyPr/>
        <a:lstStyle/>
        <a:p>
          <a:endParaRPr lang="zh-CN" altLang="en-US"/>
        </a:p>
      </dgm:t>
    </dgm:pt>
    <dgm:pt modelId="{B3CBB80E-0146-4E7F-BE51-5D7AC85BBF22}" type="sibTrans" cxnId="{6D1C3849-8B04-4C0F-9F4E-526ED63D2001}">
      <dgm:prSet/>
      <dgm:spPr/>
      <dgm:t>
        <a:bodyPr/>
        <a:lstStyle/>
        <a:p>
          <a:endParaRPr lang="zh-CN" altLang="en-US"/>
        </a:p>
      </dgm:t>
    </dgm:pt>
    <dgm:pt modelId="{E5EAC81F-0BD9-491B-9AE9-174B18C5BF92}">
      <dgm:prSet phldrT="[文本]" custT="1"/>
      <dgm:spPr/>
      <dgm:t>
        <a:bodyPr/>
        <a:lstStyle/>
        <a:p>
          <a:r>
            <a:rPr lang="zh-CN" altLang="en-US" sz="1200" baseline="0"/>
            <a:t>客户申诉管理</a:t>
          </a:r>
        </a:p>
      </dgm:t>
    </dgm:pt>
    <dgm:pt modelId="{611169F5-877E-4E78-93DC-DC58F31EF11F}" type="parTrans" cxnId="{FF6C4079-9224-4D7D-9632-DCD14AFEACD5}">
      <dgm:prSet/>
      <dgm:spPr/>
      <dgm:t>
        <a:bodyPr/>
        <a:lstStyle/>
        <a:p>
          <a:endParaRPr lang="zh-CN" altLang="en-US"/>
        </a:p>
      </dgm:t>
    </dgm:pt>
    <dgm:pt modelId="{B21D7B23-3DFF-4B99-95CB-28E71BA65FF4}" type="sibTrans" cxnId="{FF6C4079-9224-4D7D-9632-DCD14AFEACD5}">
      <dgm:prSet/>
      <dgm:spPr/>
      <dgm:t>
        <a:bodyPr/>
        <a:lstStyle/>
        <a:p>
          <a:endParaRPr lang="zh-CN" altLang="en-US"/>
        </a:p>
      </dgm:t>
    </dgm:pt>
    <dgm:pt modelId="{BE2535C2-E1D5-47F4-B278-F1C68DE07C6F}">
      <dgm:prSet phldrT="[文本]" custT="1"/>
      <dgm:spPr/>
      <dgm:t>
        <a:bodyPr/>
        <a:lstStyle/>
        <a:p>
          <a:r>
            <a:rPr lang="zh-CN" altLang="en-US" sz="1000" baseline="0"/>
            <a:t>申诉时间及内容</a:t>
          </a:r>
        </a:p>
      </dgm:t>
    </dgm:pt>
    <dgm:pt modelId="{1A485EA9-D658-48D9-9BFC-81760D09DBB1}" type="parTrans" cxnId="{F91D3971-CE09-4D46-BFA1-D22161889A1A}">
      <dgm:prSet/>
      <dgm:spPr/>
      <dgm:t>
        <a:bodyPr/>
        <a:lstStyle/>
        <a:p>
          <a:endParaRPr lang="zh-CN" altLang="en-US"/>
        </a:p>
      </dgm:t>
    </dgm:pt>
    <dgm:pt modelId="{7345881C-CE86-469A-948F-538C47F3A79F}" type="sibTrans" cxnId="{F91D3971-CE09-4D46-BFA1-D22161889A1A}">
      <dgm:prSet/>
      <dgm:spPr/>
      <dgm:t>
        <a:bodyPr/>
        <a:lstStyle/>
        <a:p>
          <a:endParaRPr lang="zh-CN" altLang="en-US"/>
        </a:p>
      </dgm:t>
    </dgm:pt>
    <dgm:pt modelId="{F4273B27-03D5-4A0C-ABC8-B32024DE17DE}">
      <dgm:prSet phldrT="[文本]" custT="1"/>
      <dgm:spPr/>
      <dgm:t>
        <a:bodyPr/>
        <a:lstStyle/>
        <a:p>
          <a:r>
            <a:rPr lang="zh-CN" altLang="en-US" sz="1000" baseline="0"/>
            <a:t>最终判断申诉有效性</a:t>
          </a:r>
        </a:p>
      </dgm:t>
    </dgm:pt>
    <dgm:pt modelId="{CCE1981E-F75C-4946-860D-640CF58CD1C6}" type="parTrans" cxnId="{331AB136-587D-4B76-A71C-064BE9C3C45A}">
      <dgm:prSet/>
      <dgm:spPr/>
      <dgm:t>
        <a:bodyPr/>
        <a:lstStyle/>
        <a:p>
          <a:endParaRPr lang="zh-CN" altLang="en-US"/>
        </a:p>
      </dgm:t>
    </dgm:pt>
    <dgm:pt modelId="{E3AB0E64-7D18-4DBA-80AB-87ABDBB0BED0}" type="sibTrans" cxnId="{331AB136-587D-4B76-A71C-064BE9C3C45A}">
      <dgm:prSet/>
      <dgm:spPr/>
      <dgm:t>
        <a:bodyPr/>
        <a:lstStyle/>
        <a:p>
          <a:endParaRPr lang="zh-CN" altLang="en-US"/>
        </a:p>
      </dgm:t>
    </dgm:pt>
    <dgm:pt modelId="{785F4E55-47CC-48DD-817A-01B1F202DD59}">
      <dgm:prSet phldrT="[文本]" custT="1"/>
      <dgm:spPr/>
      <dgm:t>
        <a:bodyPr/>
        <a:lstStyle/>
        <a:p>
          <a:r>
            <a:rPr lang="zh-CN" altLang="en-US" sz="1000" baseline="0"/>
            <a:t>自动更新得分成绩</a:t>
          </a:r>
        </a:p>
      </dgm:t>
    </dgm:pt>
    <dgm:pt modelId="{2B5DEE57-A69A-432D-AEF8-8B365A0EA8DF}" type="parTrans" cxnId="{10DC1B00-258F-4F9D-86E3-07BF5A4993AA}">
      <dgm:prSet/>
      <dgm:spPr/>
      <dgm:t>
        <a:bodyPr/>
        <a:lstStyle/>
        <a:p>
          <a:endParaRPr lang="zh-CN" altLang="en-US"/>
        </a:p>
      </dgm:t>
    </dgm:pt>
    <dgm:pt modelId="{942AC1E5-15E1-43D5-82CB-8D9C7004A0E6}" type="sibTrans" cxnId="{10DC1B00-258F-4F9D-86E3-07BF5A4993AA}">
      <dgm:prSet/>
      <dgm:spPr/>
      <dgm:t>
        <a:bodyPr/>
        <a:lstStyle/>
        <a:p>
          <a:endParaRPr lang="zh-CN" altLang="en-US"/>
        </a:p>
      </dgm:t>
    </dgm:pt>
    <dgm:pt modelId="{649BE31D-7BB8-4509-989F-2870834E8418}" type="pres">
      <dgm:prSet presAssocID="{4BE62C51-0C62-4626-B55B-571185CA8128}" presName="layout" presStyleCnt="0">
        <dgm:presLayoutVars>
          <dgm:chMax/>
          <dgm:chPref/>
          <dgm:dir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2A79F0BA-9A48-4EDF-8D00-9109728413B9}" type="pres">
      <dgm:prSet presAssocID="{8DC602BC-F86C-4112-BB83-715BADDC8C81}" presName="root" presStyleCnt="0">
        <dgm:presLayoutVars>
          <dgm:chMax/>
          <dgm:chPref/>
        </dgm:presLayoutVars>
      </dgm:prSet>
      <dgm:spPr/>
    </dgm:pt>
    <dgm:pt modelId="{C38D8B03-8D30-4128-BC6D-1AB9D9CC3355}" type="pres">
      <dgm:prSet presAssocID="{8DC602BC-F86C-4112-BB83-715BADDC8C81}" presName="rootComposite" presStyleCnt="0">
        <dgm:presLayoutVars/>
      </dgm:prSet>
      <dgm:spPr/>
    </dgm:pt>
    <dgm:pt modelId="{CC1C0AC8-FC7B-4AB0-9162-6E95702D09C8}" type="pres">
      <dgm:prSet presAssocID="{8DC602BC-F86C-4112-BB83-715BADDC8C81}" presName="ParentAccent" presStyleLbl="alignNode1" presStyleIdx="0" presStyleCnt="2"/>
      <dgm:spPr/>
    </dgm:pt>
    <dgm:pt modelId="{B0F0F45D-7222-49A4-A3E8-245ECBB12876}" type="pres">
      <dgm:prSet presAssocID="{8DC602BC-F86C-4112-BB83-715BADDC8C81}" presName="ParentSmallAccent" presStyleLbl="fgAcc1" presStyleIdx="0" presStyleCnt="2"/>
      <dgm:spPr/>
    </dgm:pt>
    <dgm:pt modelId="{C88E81DE-164E-4F64-9A05-A92D8DCF981D}" type="pres">
      <dgm:prSet presAssocID="{8DC602BC-F86C-4112-BB83-715BADDC8C81}" presName="Parent" presStyleLbl="revTx" presStyleIdx="0" presStyleCnt="8">
        <dgm:presLayoutVars>
          <dgm:chMax/>
          <dgm:chPref val="4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A036ABC1-1956-4C44-B75C-54221B81C476}" type="pres">
      <dgm:prSet presAssocID="{8DC602BC-F86C-4112-BB83-715BADDC8C81}" presName="childShape" presStyleCnt="0">
        <dgm:presLayoutVars>
          <dgm:chMax val="0"/>
          <dgm:chPref val="0"/>
        </dgm:presLayoutVars>
      </dgm:prSet>
      <dgm:spPr/>
    </dgm:pt>
    <dgm:pt modelId="{D96ACB2D-931E-40C6-A23D-7943DD49BCEF}" type="pres">
      <dgm:prSet presAssocID="{7C1294FD-DA8B-4E08-A49A-A5FEFBC5CA14}" presName="childComposite" presStyleCnt="0">
        <dgm:presLayoutVars>
          <dgm:chMax val="0"/>
          <dgm:chPref val="0"/>
        </dgm:presLayoutVars>
      </dgm:prSet>
      <dgm:spPr/>
    </dgm:pt>
    <dgm:pt modelId="{0518000D-6C1A-474D-A7B0-E629ECC431CB}" type="pres">
      <dgm:prSet presAssocID="{7C1294FD-DA8B-4E08-A49A-A5FEFBC5CA14}" presName="ChildAccent" presStyleLbl="solidFgAcc1" presStyleIdx="0" presStyleCnt="6"/>
      <dgm:spPr/>
    </dgm:pt>
    <dgm:pt modelId="{8AA3270C-3143-4520-8CD7-CDC65197F588}" type="pres">
      <dgm:prSet presAssocID="{7C1294FD-DA8B-4E08-A49A-A5FEFBC5CA14}" presName="Child" presStyleLbl="revTx" presStyleIdx="1" presStyleCnt="8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37094BB8-F15B-498D-A6C0-5C0A5C74341C}" type="pres">
      <dgm:prSet presAssocID="{4BE60F77-8317-496D-B5EB-989462E8D384}" presName="childComposite" presStyleCnt="0">
        <dgm:presLayoutVars>
          <dgm:chMax val="0"/>
          <dgm:chPref val="0"/>
        </dgm:presLayoutVars>
      </dgm:prSet>
      <dgm:spPr/>
    </dgm:pt>
    <dgm:pt modelId="{73355B1D-6DC6-4C2D-A954-9582F60E0D19}" type="pres">
      <dgm:prSet presAssocID="{4BE60F77-8317-496D-B5EB-989462E8D384}" presName="ChildAccent" presStyleLbl="solidFgAcc1" presStyleIdx="1" presStyleCnt="6"/>
      <dgm:spPr/>
    </dgm:pt>
    <dgm:pt modelId="{7FB5CBD4-D009-4AAE-A1CA-ED655EFF27C7}" type="pres">
      <dgm:prSet presAssocID="{4BE60F77-8317-496D-B5EB-989462E8D384}" presName="Child" presStyleLbl="revTx" presStyleIdx="2" presStyleCnt="8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BA7BFF69-4CA8-429C-8367-4713C64F4E45}" type="pres">
      <dgm:prSet presAssocID="{B579B1C2-9361-480F-8CD2-DA17C2C939B1}" presName="childComposite" presStyleCnt="0">
        <dgm:presLayoutVars>
          <dgm:chMax val="0"/>
          <dgm:chPref val="0"/>
        </dgm:presLayoutVars>
      </dgm:prSet>
      <dgm:spPr/>
    </dgm:pt>
    <dgm:pt modelId="{5DA19C48-2A2B-42D0-910D-8C4065CB2866}" type="pres">
      <dgm:prSet presAssocID="{B579B1C2-9361-480F-8CD2-DA17C2C939B1}" presName="ChildAccent" presStyleLbl="solidFgAcc1" presStyleIdx="2" presStyleCnt="6"/>
      <dgm:spPr/>
      <dgm:t>
        <a:bodyPr/>
        <a:lstStyle/>
        <a:p>
          <a:endParaRPr lang="zh-CN" altLang="en-US"/>
        </a:p>
      </dgm:t>
    </dgm:pt>
    <dgm:pt modelId="{52E978C7-57E5-41B0-B792-043A897DA448}" type="pres">
      <dgm:prSet presAssocID="{B579B1C2-9361-480F-8CD2-DA17C2C939B1}" presName="Child" presStyleLbl="revTx" presStyleIdx="3" presStyleCnt="8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CC1F7C8E-3621-4970-964E-427810A6A7CE}" type="pres">
      <dgm:prSet presAssocID="{E5EAC81F-0BD9-491B-9AE9-174B18C5BF92}" presName="root" presStyleCnt="0">
        <dgm:presLayoutVars>
          <dgm:chMax/>
          <dgm:chPref/>
        </dgm:presLayoutVars>
      </dgm:prSet>
      <dgm:spPr/>
    </dgm:pt>
    <dgm:pt modelId="{A014A757-7D88-401F-A7F2-E0DBC265673F}" type="pres">
      <dgm:prSet presAssocID="{E5EAC81F-0BD9-491B-9AE9-174B18C5BF92}" presName="rootComposite" presStyleCnt="0">
        <dgm:presLayoutVars/>
      </dgm:prSet>
      <dgm:spPr/>
    </dgm:pt>
    <dgm:pt modelId="{EAA27B18-15FC-4C0B-A893-126E973A65F9}" type="pres">
      <dgm:prSet presAssocID="{E5EAC81F-0BD9-491B-9AE9-174B18C5BF92}" presName="ParentAccent" presStyleLbl="alignNode1" presStyleIdx="1" presStyleCnt="2"/>
      <dgm:spPr/>
    </dgm:pt>
    <dgm:pt modelId="{19E9854E-3FE0-415B-9AA6-D3D8CA8EA269}" type="pres">
      <dgm:prSet presAssocID="{E5EAC81F-0BD9-491B-9AE9-174B18C5BF92}" presName="ParentSmallAccent" presStyleLbl="fgAcc1" presStyleIdx="1" presStyleCnt="2"/>
      <dgm:spPr/>
    </dgm:pt>
    <dgm:pt modelId="{3D8FEA25-92A9-46E1-9F88-7AF7ED144C52}" type="pres">
      <dgm:prSet presAssocID="{E5EAC81F-0BD9-491B-9AE9-174B18C5BF92}" presName="Parent" presStyleLbl="revTx" presStyleIdx="4" presStyleCnt="8">
        <dgm:presLayoutVars>
          <dgm:chMax/>
          <dgm:chPref val="4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41C47287-D688-48B8-BB36-698D1A6703F9}" type="pres">
      <dgm:prSet presAssocID="{E5EAC81F-0BD9-491B-9AE9-174B18C5BF92}" presName="childShape" presStyleCnt="0">
        <dgm:presLayoutVars>
          <dgm:chMax val="0"/>
          <dgm:chPref val="0"/>
        </dgm:presLayoutVars>
      </dgm:prSet>
      <dgm:spPr/>
    </dgm:pt>
    <dgm:pt modelId="{624110D8-AC20-40C6-A21B-5FAF0544B1B9}" type="pres">
      <dgm:prSet presAssocID="{BE2535C2-E1D5-47F4-B278-F1C68DE07C6F}" presName="childComposite" presStyleCnt="0">
        <dgm:presLayoutVars>
          <dgm:chMax val="0"/>
          <dgm:chPref val="0"/>
        </dgm:presLayoutVars>
      </dgm:prSet>
      <dgm:spPr/>
    </dgm:pt>
    <dgm:pt modelId="{8DAB883C-4A86-43F0-AD9F-1734E989526A}" type="pres">
      <dgm:prSet presAssocID="{BE2535C2-E1D5-47F4-B278-F1C68DE07C6F}" presName="ChildAccent" presStyleLbl="solidFgAcc1" presStyleIdx="3" presStyleCnt="6"/>
      <dgm:spPr/>
    </dgm:pt>
    <dgm:pt modelId="{D9E21357-1587-4D4D-8F0F-CCC4B9CEA4D2}" type="pres">
      <dgm:prSet presAssocID="{BE2535C2-E1D5-47F4-B278-F1C68DE07C6F}" presName="Child" presStyleLbl="revTx" presStyleIdx="5" presStyleCnt="8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46BFD5AB-6B85-4EEF-A09F-04E20FEA9928}" type="pres">
      <dgm:prSet presAssocID="{F4273B27-03D5-4A0C-ABC8-B32024DE17DE}" presName="childComposite" presStyleCnt="0">
        <dgm:presLayoutVars>
          <dgm:chMax val="0"/>
          <dgm:chPref val="0"/>
        </dgm:presLayoutVars>
      </dgm:prSet>
      <dgm:spPr/>
    </dgm:pt>
    <dgm:pt modelId="{5D49B234-839F-4266-886B-D6D19B8B7A5E}" type="pres">
      <dgm:prSet presAssocID="{F4273B27-03D5-4A0C-ABC8-B32024DE17DE}" presName="ChildAccent" presStyleLbl="solidFgAcc1" presStyleIdx="4" presStyleCnt="6"/>
      <dgm:spPr/>
    </dgm:pt>
    <dgm:pt modelId="{D19970E4-ED94-4420-A2AD-65F1AE69C002}" type="pres">
      <dgm:prSet presAssocID="{F4273B27-03D5-4A0C-ABC8-B32024DE17DE}" presName="Child" presStyleLbl="revTx" presStyleIdx="6" presStyleCnt="8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895CC516-5560-46DC-9C35-3D4988B6C4FC}" type="pres">
      <dgm:prSet presAssocID="{785F4E55-47CC-48DD-817A-01B1F202DD59}" presName="childComposite" presStyleCnt="0">
        <dgm:presLayoutVars>
          <dgm:chMax val="0"/>
          <dgm:chPref val="0"/>
        </dgm:presLayoutVars>
      </dgm:prSet>
      <dgm:spPr/>
    </dgm:pt>
    <dgm:pt modelId="{7481251B-B4C9-430B-8D60-9B3A115DE83E}" type="pres">
      <dgm:prSet presAssocID="{785F4E55-47CC-48DD-817A-01B1F202DD59}" presName="ChildAccent" presStyleLbl="solidFgAcc1" presStyleIdx="5" presStyleCnt="6"/>
      <dgm:spPr/>
    </dgm:pt>
    <dgm:pt modelId="{5E3F0AE6-8B5B-42DF-B3FF-0D855E8DA0F2}" type="pres">
      <dgm:prSet presAssocID="{785F4E55-47CC-48DD-817A-01B1F202DD59}" presName="Child" presStyleLbl="revTx" presStyleIdx="7" presStyleCnt="8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6D1C3849-8B04-4C0F-9F4E-526ED63D2001}" srcId="{8DC602BC-F86C-4112-BB83-715BADDC8C81}" destId="{B579B1C2-9361-480F-8CD2-DA17C2C939B1}" srcOrd="2" destOrd="0" parTransId="{3335279D-53F8-40BD-A9F3-E4B393F22F8C}" sibTransId="{B3CBB80E-0146-4E7F-BE51-5D7AC85BBF22}"/>
    <dgm:cxn modelId="{7B8F9C0E-04DD-4CCF-AE1F-46782DBC36A1}" type="presOf" srcId="{BE2535C2-E1D5-47F4-B278-F1C68DE07C6F}" destId="{D9E21357-1587-4D4D-8F0F-CCC4B9CEA4D2}" srcOrd="0" destOrd="0" presId="urn:microsoft.com/office/officeart/2008/layout/SquareAccentList"/>
    <dgm:cxn modelId="{A7C51154-4999-4495-A1DE-984ECC081776}" type="presOf" srcId="{8DC602BC-F86C-4112-BB83-715BADDC8C81}" destId="{C88E81DE-164E-4F64-9A05-A92D8DCF981D}" srcOrd="0" destOrd="0" presId="urn:microsoft.com/office/officeart/2008/layout/SquareAccentList"/>
    <dgm:cxn modelId="{7E44AF23-A564-4BAA-B835-6A72D71012B3}" type="presOf" srcId="{E5EAC81F-0BD9-491B-9AE9-174B18C5BF92}" destId="{3D8FEA25-92A9-46E1-9F88-7AF7ED144C52}" srcOrd="0" destOrd="0" presId="urn:microsoft.com/office/officeart/2008/layout/SquareAccentList"/>
    <dgm:cxn modelId="{FF6C4079-9224-4D7D-9632-DCD14AFEACD5}" srcId="{4BE62C51-0C62-4626-B55B-571185CA8128}" destId="{E5EAC81F-0BD9-491B-9AE9-174B18C5BF92}" srcOrd="1" destOrd="0" parTransId="{611169F5-877E-4E78-93DC-DC58F31EF11F}" sibTransId="{B21D7B23-3DFF-4B99-95CB-28E71BA65FF4}"/>
    <dgm:cxn modelId="{6DD189B2-2D2B-49BC-8690-2F2741EF422A}" type="presOf" srcId="{F4273B27-03D5-4A0C-ABC8-B32024DE17DE}" destId="{D19970E4-ED94-4420-A2AD-65F1AE69C002}" srcOrd="0" destOrd="0" presId="urn:microsoft.com/office/officeart/2008/layout/SquareAccentList"/>
    <dgm:cxn modelId="{C5B43B51-8621-4D0F-A7F5-B4168D5704EB}" type="presOf" srcId="{4BE62C51-0C62-4626-B55B-571185CA8128}" destId="{649BE31D-7BB8-4509-989F-2870834E8418}" srcOrd="0" destOrd="0" presId="urn:microsoft.com/office/officeart/2008/layout/SquareAccentList"/>
    <dgm:cxn modelId="{477BC6F2-3B99-4B4D-BF78-57CD8854B034}" srcId="{4BE62C51-0C62-4626-B55B-571185CA8128}" destId="{8DC602BC-F86C-4112-BB83-715BADDC8C81}" srcOrd="0" destOrd="0" parTransId="{3B9D19B8-AEE7-4591-8AF7-04275809B97A}" sibTransId="{BC70EAB5-9015-4BA6-9823-103C50A0BCC5}"/>
    <dgm:cxn modelId="{EDDAF063-8383-45A1-8C0A-E82491AC2B32}" type="presOf" srcId="{4BE60F77-8317-496D-B5EB-989462E8D384}" destId="{7FB5CBD4-D009-4AAE-A1CA-ED655EFF27C7}" srcOrd="0" destOrd="0" presId="urn:microsoft.com/office/officeart/2008/layout/SquareAccentList"/>
    <dgm:cxn modelId="{79A1FC19-5336-47E4-9958-0799D2C5255F}" type="presOf" srcId="{7C1294FD-DA8B-4E08-A49A-A5FEFBC5CA14}" destId="{8AA3270C-3143-4520-8CD7-CDC65197F588}" srcOrd="0" destOrd="0" presId="urn:microsoft.com/office/officeart/2008/layout/SquareAccentList"/>
    <dgm:cxn modelId="{58487CFF-8F57-484A-A54C-A16DD864843B}" srcId="{8DC602BC-F86C-4112-BB83-715BADDC8C81}" destId="{7C1294FD-DA8B-4E08-A49A-A5FEFBC5CA14}" srcOrd="0" destOrd="0" parTransId="{ACE552E0-D17D-415F-91BB-F09E7DAD77AB}" sibTransId="{BAC260BF-0E46-4673-8BD6-F5DB41718750}"/>
    <dgm:cxn modelId="{10DC1B00-258F-4F9D-86E3-07BF5A4993AA}" srcId="{E5EAC81F-0BD9-491B-9AE9-174B18C5BF92}" destId="{785F4E55-47CC-48DD-817A-01B1F202DD59}" srcOrd="2" destOrd="0" parTransId="{2B5DEE57-A69A-432D-AEF8-8B365A0EA8DF}" sibTransId="{942AC1E5-15E1-43D5-82CB-8D9C7004A0E6}"/>
    <dgm:cxn modelId="{331AB136-587D-4B76-A71C-064BE9C3C45A}" srcId="{E5EAC81F-0BD9-491B-9AE9-174B18C5BF92}" destId="{F4273B27-03D5-4A0C-ABC8-B32024DE17DE}" srcOrd="1" destOrd="0" parTransId="{CCE1981E-F75C-4946-860D-640CF58CD1C6}" sibTransId="{E3AB0E64-7D18-4DBA-80AB-87ABDBB0BED0}"/>
    <dgm:cxn modelId="{F91D3971-CE09-4D46-BFA1-D22161889A1A}" srcId="{E5EAC81F-0BD9-491B-9AE9-174B18C5BF92}" destId="{BE2535C2-E1D5-47F4-B278-F1C68DE07C6F}" srcOrd="0" destOrd="0" parTransId="{1A485EA9-D658-48D9-9BFC-81760D09DBB1}" sibTransId="{7345881C-CE86-469A-948F-538C47F3A79F}"/>
    <dgm:cxn modelId="{D39FDDD0-F56E-4FDB-AEC5-232426D138A7}" type="presOf" srcId="{785F4E55-47CC-48DD-817A-01B1F202DD59}" destId="{5E3F0AE6-8B5B-42DF-B3FF-0D855E8DA0F2}" srcOrd="0" destOrd="0" presId="urn:microsoft.com/office/officeart/2008/layout/SquareAccentList"/>
    <dgm:cxn modelId="{36266005-A5C9-46B7-81E2-25E147AB5668}" srcId="{8DC602BC-F86C-4112-BB83-715BADDC8C81}" destId="{4BE60F77-8317-496D-B5EB-989462E8D384}" srcOrd="1" destOrd="0" parTransId="{9D4D9A77-E3FD-4B3E-B67B-381E85419375}" sibTransId="{7BC5197B-4645-4307-A7F6-A47A5842FB4F}"/>
    <dgm:cxn modelId="{9D57B871-FBCE-4D79-B522-D462489EAA75}" type="presOf" srcId="{B579B1C2-9361-480F-8CD2-DA17C2C939B1}" destId="{52E978C7-57E5-41B0-B792-043A897DA448}" srcOrd="0" destOrd="0" presId="urn:microsoft.com/office/officeart/2008/layout/SquareAccentList"/>
    <dgm:cxn modelId="{124EF004-C31A-4A7A-A10F-E074F909FEAE}" type="presParOf" srcId="{649BE31D-7BB8-4509-989F-2870834E8418}" destId="{2A79F0BA-9A48-4EDF-8D00-9109728413B9}" srcOrd="0" destOrd="0" presId="urn:microsoft.com/office/officeart/2008/layout/SquareAccentList"/>
    <dgm:cxn modelId="{83B30252-A422-4990-9144-615F5A617149}" type="presParOf" srcId="{2A79F0BA-9A48-4EDF-8D00-9109728413B9}" destId="{C38D8B03-8D30-4128-BC6D-1AB9D9CC3355}" srcOrd="0" destOrd="0" presId="urn:microsoft.com/office/officeart/2008/layout/SquareAccentList"/>
    <dgm:cxn modelId="{0B087633-EFDC-4EAC-AC97-A64ACAF26ECD}" type="presParOf" srcId="{C38D8B03-8D30-4128-BC6D-1AB9D9CC3355}" destId="{CC1C0AC8-FC7B-4AB0-9162-6E95702D09C8}" srcOrd="0" destOrd="0" presId="urn:microsoft.com/office/officeart/2008/layout/SquareAccentList"/>
    <dgm:cxn modelId="{E5A83217-CBF4-4569-93DD-5B9FC04E82FC}" type="presParOf" srcId="{C38D8B03-8D30-4128-BC6D-1AB9D9CC3355}" destId="{B0F0F45D-7222-49A4-A3E8-245ECBB12876}" srcOrd="1" destOrd="0" presId="urn:microsoft.com/office/officeart/2008/layout/SquareAccentList"/>
    <dgm:cxn modelId="{E5846B86-E301-4A81-9612-0A9E5732C8BD}" type="presParOf" srcId="{C38D8B03-8D30-4128-BC6D-1AB9D9CC3355}" destId="{C88E81DE-164E-4F64-9A05-A92D8DCF981D}" srcOrd="2" destOrd="0" presId="urn:microsoft.com/office/officeart/2008/layout/SquareAccentList"/>
    <dgm:cxn modelId="{DCB26F49-59A3-43A7-8802-253D19A50227}" type="presParOf" srcId="{2A79F0BA-9A48-4EDF-8D00-9109728413B9}" destId="{A036ABC1-1956-4C44-B75C-54221B81C476}" srcOrd="1" destOrd="0" presId="urn:microsoft.com/office/officeart/2008/layout/SquareAccentList"/>
    <dgm:cxn modelId="{C60FF94E-AD14-406F-95BE-F54752ABEA98}" type="presParOf" srcId="{A036ABC1-1956-4C44-B75C-54221B81C476}" destId="{D96ACB2D-931E-40C6-A23D-7943DD49BCEF}" srcOrd="0" destOrd="0" presId="urn:microsoft.com/office/officeart/2008/layout/SquareAccentList"/>
    <dgm:cxn modelId="{3C8B8E5B-AACA-462E-B5BD-8BEC1110B22D}" type="presParOf" srcId="{D96ACB2D-931E-40C6-A23D-7943DD49BCEF}" destId="{0518000D-6C1A-474D-A7B0-E629ECC431CB}" srcOrd="0" destOrd="0" presId="urn:microsoft.com/office/officeart/2008/layout/SquareAccentList"/>
    <dgm:cxn modelId="{53DE317D-8C38-4BE3-9295-996D4A83CA5B}" type="presParOf" srcId="{D96ACB2D-931E-40C6-A23D-7943DD49BCEF}" destId="{8AA3270C-3143-4520-8CD7-CDC65197F588}" srcOrd="1" destOrd="0" presId="urn:microsoft.com/office/officeart/2008/layout/SquareAccentList"/>
    <dgm:cxn modelId="{A65D3634-5672-4522-A001-351C8E495673}" type="presParOf" srcId="{A036ABC1-1956-4C44-B75C-54221B81C476}" destId="{37094BB8-F15B-498D-A6C0-5C0A5C74341C}" srcOrd="1" destOrd="0" presId="urn:microsoft.com/office/officeart/2008/layout/SquareAccentList"/>
    <dgm:cxn modelId="{01B398F9-EDA4-48C9-9FB0-3BED3FC88471}" type="presParOf" srcId="{37094BB8-F15B-498D-A6C0-5C0A5C74341C}" destId="{73355B1D-6DC6-4C2D-A954-9582F60E0D19}" srcOrd="0" destOrd="0" presId="urn:microsoft.com/office/officeart/2008/layout/SquareAccentList"/>
    <dgm:cxn modelId="{B8725DD6-E6B7-428D-99AD-1BED65AE7D26}" type="presParOf" srcId="{37094BB8-F15B-498D-A6C0-5C0A5C74341C}" destId="{7FB5CBD4-D009-4AAE-A1CA-ED655EFF27C7}" srcOrd="1" destOrd="0" presId="urn:microsoft.com/office/officeart/2008/layout/SquareAccentList"/>
    <dgm:cxn modelId="{A15C2D69-9883-4DEB-8FFC-F155D82FA954}" type="presParOf" srcId="{A036ABC1-1956-4C44-B75C-54221B81C476}" destId="{BA7BFF69-4CA8-429C-8367-4713C64F4E45}" srcOrd="2" destOrd="0" presId="urn:microsoft.com/office/officeart/2008/layout/SquareAccentList"/>
    <dgm:cxn modelId="{FFBE76EE-CFDB-48CB-9C60-F2A747D1336C}" type="presParOf" srcId="{BA7BFF69-4CA8-429C-8367-4713C64F4E45}" destId="{5DA19C48-2A2B-42D0-910D-8C4065CB2866}" srcOrd="0" destOrd="0" presId="urn:microsoft.com/office/officeart/2008/layout/SquareAccentList"/>
    <dgm:cxn modelId="{705B5038-D94A-483C-9C81-A636429D98D7}" type="presParOf" srcId="{BA7BFF69-4CA8-429C-8367-4713C64F4E45}" destId="{52E978C7-57E5-41B0-B792-043A897DA448}" srcOrd="1" destOrd="0" presId="urn:microsoft.com/office/officeart/2008/layout/SquareAccentList"/>
    <dgm:cxn modelId="{6E02F3C2-5E72-4688-A409-6F77151402AA}" type="presParOf" srcId="{649BE31D-7BB8-4509-989F-2870834E8418}" destId="{CC1F7C8E-3621-4970-964E-427810A6A7CE}" srcOrd="1" destOrd="0" presId="urn:microsoft.com/office/officeart/2008/layout/SquareAccentList"/>
    <dgm:cxn modelId="{24AEBC63-BA66-4C9C-958D-9493B30428B9}" type="presParOf" srcId="{CC1F7C8E-3621-4970-964E-427810A6A7CE}" destId="{A014A757-7D88-401F-A7F2-E0DBC265673F}" srcOrd="0" destOrd="0" presId="urn:microsoft.com/office/officeart/2008/layout/SquareAccentList"/>
    <dgm:cxn modelId="{19FD9063-26C8-48DA-B9FF-60E35CAB84F4}" type="presParOf" srcId="{A014A757-7D88-401F-A7F2-E0DBC265673F}" destId="{EAA27B18-15FC-4C0B-A893-126E973A65F9}" srcOrd="0" destOrd="0" presId="urn:microsoft.com/office/officeart/2008/layout/SquareAccentList"/>
    <dgm:cxn modelId="{FFA35AE7-D485-4C25-9AF9-001F8CA34D06}" type="presParOf" srcId="{A014A757-7D88-401F-A7F2-E0DBC265673F}" destId="{19E9854E-3FE0-415B-9AA6-D3D8CA8EA269}" srcOrd="1" destOrd="0" presId="urn:microsoft.com/office/officeart/2008/layout/SquareAccentList"/>
    <dgm:cxn modelId="{F6A97361-D156-4D5B-AA5B-819B8B6AB6B0}" type="presParOf" srcId="{A014A757-7D88-401F-A7F2-E0DBC265673F}" destId="{3D8FEA25-92A9-46E1-9F88-7AF7ED144C52}" srcOrd="2" destOrd="0" presId="urn:microsoft.com/office/officeart/2008/layout/SquareAccentList"/>
    <dgm:cxn modelId="{00AFD657-E039-4C2B-9626-24284C1D9445}" type="presParOf" srcId="{CC1F7C8E-3621-4970-964E-427810A6A7CE}" destId="{41C47287-D688-48B8-BB36-698D1A6703F9}" srcOrd="1" destOrd="0" presId="urn:microsoft.com/office/officeart/2008/layout/SquareAccentList"/>
    <dgm:cxn modelId="{A145EC6A-1B75-40A0-9DA1-E3A78E2FDFDE}" type="presParOf" srcId="{41C47287-D688-48B8-BB36-698D1A6703F9}" destId="{624110D8-AC20-40C6-A21B-5FAF0544B1B9}" srcOrd="0" destOrd="0" presId="urn:microsoft.com/office/officeart/2008/layout/SquareAccentList"/>
    <dgm:cxn modelId="{5CCB2758-881D-47F0-9EAB-E7BCDCDE76AA}" type="presParOf" srcId="{624110D8-AC20-40C6-A21B-5FAF0544B1B9}" destId="{8DAB883C-4A86-43F0-AD9F-1734E989526A}" srcOrd="0" destOrd="0" presId="urn:microsoft.com/office/officeart/2008/layout/SquareAccentList"/>
    <dgm:cxn modelId="{4AEBC80D-FD44-4ABE-8EAE-ACC1CA0BBDDF}" type="presParOf" srcId="{624110D8-AC20-40C6-A21B-5FAF0544B1B9}" destId="{D9E21357-1587-4D4D-8F0F-CCC4B9CEA4D2}" srcOrd="1" destOrd="0" presId="urn:microsoft.com/office/officeart/2008/layout/SquareAccentList"/>
    <dgm:cxn modelId="{724D6C59-DD80-4BCC-9B41-07B7473FDC6D}" type="presParOf" srcId="{41C47287-D688-48B8-BB36-698D1A6703F9}" destId="{46BFD5AB-6B85-4EEF-A09F-04E20FEA9928}" srcOrd="1" destOrd="0" presId="urn:microsoft.com/office/officeart/2008/layout/SquareAccentList"/>
    <dgm:cxn modelId="{6069E990-CA74-4880-A9BB-4997F4CF169C}" type="presParOf" srcId="{46BFD5AB-6B85-4EEF-A09F-04E20FEA9928}" destId="{5D49B234-839F-4266-886B-D6D19B8B7A5E}" srcOrd="0" destOrd="0" presId="urn:microsoft.com/office/officeart/2008/layout/SquareAccentList"/>
    <dgm:cxn modelId="{C74EF6D7-5A43-4E3C-B945-DF7335166526}" type="presParOf" srcId="{46BFD5AB-6B85-4EEF-A09F-04E20FEA9928}" destId="{D19970E4-ED94-4420-A2AD-65F1AE69C002}" srcOrd="1" destOrd="0" presId="urn:microsoft.com/office/officeart/2008/layout/SquareAccentList"/>
    <dgm:cxn modelId="{92ED0347-D771-46FF-8D88-9BF439909A0F}" type="presParOf" srcId="{41C47287-D688-48B8-BB36-698D1A6703F9}" destId="{895CC516-5560-46DC-9C35-3D4988B6C4FC}" srcOrd="2" destOrd="0" presId="urn:microsoft.com/office/officeart/2008/layout/SquareAccentList"/>
    <dgm:cxn modelId="{91FEE179-8FE8-431C-8F8B-57BE89444D76}" type="presParOf" srcId="{895CC516-5560-46DC-9C35-3D4988B6C4FC}" destId="{7481251B-B4C9-430B-8D60-9B3A115DE83E}" srcOrd="0" destOrd="0" presId="urn:microsoft.com/office/officeart/2008/layout/SquareAccentList"/>
    <dgm:cxn modelId="{04F652C8-7CFB-4008-9B86-ADF7C22EC6AD}" type="presParOf" srcId="{895CC516-5560-46DC-9C35-3D4988B6C4FC}" destId="{5E3F0AE6-8B5B-42DF-B3FF-0D855E8DA0F2}" srcOrd="1" destOrd="0" presId="urn:microsoft.com/office/officeart/2008/layout/SquareAccentList"/>
  </dgm:cxnLst>
  <dgm:bg/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CC95F52-AD41-44BA-AED4-46222AD24E06}">
      <dsp:nvSpPr>
        <dsp:cNvPr id="0" name=""/>
        <dsp:cNvSpPr/>
      </dsp:nvSpPr>
      <dsp:spPr>
        <a:xfrm>
          <a:off x="2678" y="236010"/>
          <a:ext cx="913507" cy="45675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15240" rIns="22860" bIns="1524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人员管理</a:t>
          </a:r>
        </a:p>
      </dsp:txBody>
      <dsp:txXfrm>
        <a:off x="16056" y="249388"/>
        <a:ext cx="886751" cy="429997"/>
      </dsp:txXfrm>
    </dsp:sp>
    <dsp:sp modelId="{24FDD69F-0C59-4D3C-87E6-F9BF51ECD7D9}">
      <dsp:nvSpPr>
        <dsp:cNvPr id="0" name=""/>
        <dsp:cNvSpPr/>
      </dsp:nvSpPr>
      <dsp:spPr>
        <a:xfrm>
          <a:off x="48309" y="692763"/>
          <a:ext cx="91440" cy="34256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42565"/>
              </a:lnTo>
              <a:lnTo>
                <a:pt x="137070" y="34256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BB6439F-7A5A-4CEC-AC95-523806C22DC9}">
      <dsp:nvSpPr>
        <dsp:cNvPr id="0" name=""/>
        <dsp:cNvSpPr/>
      </dsp:nvSpPr>
      <dsp:spPr>
        <a:xfrm>
          <a:off x="185380" y="806952"/>
          <a:ext cx="730805" cy="45675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15240" rIns="22860" bIns="1524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 baseline="0"/>
            <a:t>人员资料</a:t>
          </a:r>
        </a:p>
      </dsp:txBody>
      <dsp:txXfrm>
        <a:off x="198758" y="820330"/>
        <a:ext cx="704049" cy="429997"/>
      </dsp:txXfrm>
    </dsp:sp>
    <dsp:sp modelId="{B9FEB404-4A3E-4D2B-8291-0AC51882700A}">
      <dsp:nvSpPr>
        <dsp:cNvPr id="0" name=""/>
        <dsp:cNvSpPr/>
      </dsp:nvSpPr>
      <dsp:spPr>
        <a:xfrm>
          <a:off x="48309" y="692763"/>
          <a:ext cx="91440" cy="91350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913507"/>
              </a:lnTo>
              <a:lnTo>
                <a:pt x="137070" y="91350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96F7C2-EA46-4860-96A1-663FD7A1AAFE}">
      <dsp:nvSpPr>
        <dsp:cNvPr id="0" name=""/>
        <dsp:cNvSpPr/>
      </dsp:nvSpPr>
      <dsp:spPr>
        <a:xfrm>
          <a:off x="185380" y="1377894"/>
          <a:ext cx="730805" cy="45675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15240" rIns="22860" bIns="1524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 baseline="0"/>
            <a:t>基础培训与测试</a:t>
          </a:r>
        </a:p>
      </dsp:txBody>
      <dsp:txXfrm>
        <a:off x="198758" y="1391272"/>
        <a:ext cx="704049" cy="429997"/>
      </dsp:txXfrm>
    </dsp:sp>
    <dsp:sp modelId="{4B171EFA-2D2F-4A88-B0AB-8D9E3E4D23AC}">
      <dsp:nvSpPr>
        <dsp:cNvPr id="0" name=""/>
        <dsp:cNvSpPr/>
      </dsp:nvSpPr>
      <dsp:spPr>
        <a:xfrm>
          <a:off x="48309" y="692763"/>
          <a:ext cx="91440" cy="148444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84448"/>
              </a:lnTo>
              <a:lnTo>
                <a:pt x="137070" y="148444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11F58C2-BD26-4C97-BA08-BD6DC55B462A}">
      <dsp:nvSpPr>
        <dsp:cNvPr id="0" name=""/>
        <dsp:cNvSpPr/>
      </dsp:nvSpPr>
      <dsp:spPr>
        <a:xfrm>
          <a:off x="185380" y="1948836"/>
          <a:ext cx="730805" cy="45675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15240" rIns="22860" bIns="1524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执行项目情况</a:t>
          </a:r>
        </a:p>
      </dsp:txBody>
      <dsp:txXfrm>
        <a:off x="198758" y="1962214"/>
        <a:ext cx="704049" cy="429997"/>
      </dsp:txXfrm>
    </dsp:sp>
    <dsp:sp modelId="{C480E922-4923-4350-8587-8F634328213C}">
      <dsp:nvSpPr>
        <dsp:cNvPr id="0" name=""/>
        <dsp:cNvSpPr/>
      </dsp:nvSpPr>
      <dsp:spPr>
        <a:xfrm>
          <a:off x="1144562" y="236010"/>
          <a:ext cx="913507" cy="45675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15240" rIns="22860" bIns="1524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项目管理</a:t>
          </a:r>
          <a:endParaRPr lang="en-US" altLang="zh-CN" sz="1200" kern="1200"/>
        </a:p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200" kern="1200"/>
            <a:t>&amp;</a:t>
          </a:r>
          <a:r>
            <a:rPr lang="zh-CN" altLang="en-US" sz="1200" kern="1200"/>
            <a:t>数据采集</a:t>
          </a:r>
        </a:p>
      </dsp:txBody>
      <dsp:txXfrm>
        <a:off x="1157940" y="249388"/>
        <a:ext cx="886751" cy="429997"/>
      </dsp:txXfrm>
    </dsp:sp>
    <dsp:sp modelId="{39404106-8414-43C4-96EF-8D7269E44E62}">
      <dsp:nvSpPr>
        <dsp:cNvPr id="0" name=""/>
        <dsp:cNvSpPr/>
      </dsp:nvSpPr>
      <dsp:spPr>
        <a:xfrm>
          <a:off x="1190193" y="692763"/>
          <a:ext cx="91440" cy="34256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42565"/>
              </a:lnTo>
              <a:lnTo>
                <a:pt x="137070" y="34256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1F8AD71-8137-4FB4-8BA6-851D053A1073}">
      <dsp:nvSpPr>
        <dsp:cNvPr id="0" name=""/>
        <dsp:cNvSpPr/>
      </dsp:nvSpPr>
      <dsp:spPr>
        <a:xfrm>
          <a:off x="1327264" y="806952"/>
          <a:ext cx="730805" cy="45675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15240" rIns="22860" bIns="1524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问卷编辑</a:t>
          </a:r>
        </a:p>
      </dsp:txBody>
      <dsp:txXfrm>
        <a:off x="1340642" y="820330"/>
        <a:ext cx="704049" cy="429997"/>
      </dsp:txXfrm>
    </dsp:sp>
    <dsp:sp modelId="{7E0B96EC-7BE2-4A65-9275-9E9DDA0DC8D8}">
      <dsp:nvSpPr>
        <dsp:cNvPr id="0" name=""/>
        <dsp:cNvSpPr/>
      </dsp:nvSpPr>
      <dsp:spPr>
        <a:xfrm>
          <a:off x="1190193" y="692763"/>
          <a:ext cx="91440" cy="91350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913507"/>
              </a:lnTo>
              <a:lnTo>
                <a:pt x="137070" y="91350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8BD36EC-4FB7-4759-B40A-6795FE57CF99}">
      <dsp:nvSpPr>
        <dsp:cNvPr id="0" name=""/>
        <dsp:cNvSpPr/>
      </dsp:nvSpPr>
      <dsp:spPr>
        <a:xfrm>
          <a:off x="1327264" y="1377894"/>
          <a:ext cx="792967" cy="45675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15240" rIns="22860" bIns="1524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 baseline="0"/>
            <a:t>数据录入</a:t>
          </a:r>
          <a:r>
            <a:rPr lang="en-US" altLang="zh-CN" sz="1200" kern="1200" baseline="0"/>
            <a:t>&amp;</a:t>
          </a:r>
          <a:r>
            <a:rPr lang="zh-CN" altLang="en-US" sz="1200" kern="1200" baseline="0"/>
            <a:t>视频上传</a:t>
          </a:r>
        </a:p>
      </dsp:txBody>
      <dsp:txXfrm>
        <a:off x="1340642" y="1391272"/>
        <a:ext cx="766211" cy="429997"/>
      </dsp:txXfrm>
    </dsp:sp>
    <dsp:sp modelId="{44C4A4DA-615B-49C0-8F88-782A66C7DC10}">
      <dsp:nvSpPr>
        <dsp:cNvPr id="0" name=""/>
        <dsp:cNvSpPr/>
      </dsp:nvSpPr>
      <dsp:spPr>
        <a:xfrm>
          <a:off x="1190193" y="692763"/>
          <a:ext cx="91440" cy="148444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84448"/>
              </a:lnTo>
              <a:lnTo>
                <a:pt x="137070" y="148444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3BAA9B-F090-4EFD-881C-34B7BC5717CF}">
      <dsp:nvSpPr>
        <dsp:cNvPr id="0" name=""/>
        <dsp:cNvSpPr/>
      </dsp:nvSpPr>
      <dsp:spPr>
        <a:xfrm>
          <a:off x="1327264" y="1948836"/>
          <a:ext cx="730805" cy="45675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15240" rIns="22860" bIns="1524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 baseline="0"/>
            <a:t>项目进度表</a:t>
          </a:r>
        </a:p>
      </dsp:txBody>
      <dsp:txXfrm>
        <a:off x="1340642" y="1962214"/>
        <a:ext cx="704049" cy="429997"/>
      </dsp:txXfrm>
    </dsp:sp>
    <dsp:sp modelId="{40CD02EE-8856-458D-8DB0-EE351CF369D0}">
      <dsp:nvSpPr>
        <dsp:cNvPr id="0" name=""/>
        <dsp:cNvSpPr/>
      </dsp:nvSpPr>
      <dsp:spPr>
        <a:xfrm>
          <a:off x="2286446" y="236010"/>
          <a:ext cx="913507" cy="45675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15240" rIns="22860" bIns="1524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复核检验</a:t>
          </a:r>
        </a:p>
      </dsp:txBody>
      <dsp:txXfrm>
        <a:off x="2299824" y="249388"/>
        <a:ext cx="886751" cy="429997"/>
      </dsp:txXfrm>
    </dsp:sp>
    <dsp:sp modelId="{8C0889C8-CF72-4367-A1DC-8409BD25E4C1}">
      <dsp:nvSpPr>
        <dsp:cNvPr id="0" name=""/>
        <dsp:cNvSpPr/>
      </dsp:nvSpPr>
      <dsp:spPr>
        <a:xfrm>
          <a:off x="2332077" y="692763"/>
          <a:ext cx="91440" cy="36343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63434"/>
              </a:lnTo>
              <a:lnTo>
                <a:pt x="137070" y="36343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5A7398-7BFB-4168-BC7D-8E9401B1ABBD}">
      <dsp:nvSpPr>
        <dsp:cNvPr id="0" name=""/>
        <dsp:cNvSpPr/>
      </dsp:nvSpPr>
      <dsp:spPr>
        <a:xfrm>
          <a:off x="2469147" y="827821"/>
          <a:ext cx="730805" cy="45675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15240" rIns="22860" bIns="1524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200" kern="1200"/>
            <a:t>QC</a:t>
          </a:r>
          <a:r>
            <a:rPr lang="zh-CN" altLang="en-US" sz="1200" kern="1200"/>
            <a:t>审核记录</a:t>
          </a:r>
        </a:p>
      </dsp:txBody>
      <dsp:txXfrm>
        <a:off x="2482525" y="841199"/>
        <a:ext cx="704049" cy="429997"/>
      </dsp:txXfrm>
    </dsp:sp>
    <dsp:sp modelId="{FFE9D2EB-BB95-4667-A08D-8D3F32A0A4EA}">
      <dsp:nvSpPr>
        <dsp:cNvPr id="0" name=""/>
        <dsp:cNvSpPr/>
      </dsp:nvSpPr>
      <dsp:spPr>
        <a:xfrm>
          <a:off x="2332077" y="692763"/>
          <a:ext cx="91440" cy="91350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913507"/>
              </a:lnTo>
              <a:lnTo>
                <a:pt x="137070" y="91350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6B7F262-2CF7-4BBE-AACB-1B3C7571C816}">
      <dsp:nvSpPr>
        <dsp:cNvPr id="0" name=""/>
        <dsp:cNvSpPr/>
      </dsp:nvSpPr>
      <dsp:spPr>
        <a:xfrm>
          <a:off x="2469147" y="1377894"/>
          <a:ext cx="730805" cy="45675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15240" rIns="22860" bIns="1524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客户申诉管理</a:t>
          </a:r>
        </a:p>
      </dsp:txBody>
      <dsp:txXfrm>
        <a:off x="2482525" y="1391272"/>
        <a:ext cx="704049" cy="429997"/>
      </dsp:txXfrm>
    </dsp:sp>
    <dsp:sp modelId="{A09214ED-014C-476F-B94C-47F69F291891}">
      <dsp:nvSpPr>
        <dsp:cNvPr id="0" name=""/>
        <dsp:cNvSpPr/>
      </dsp:nvSpPr>
      <dsp:spPr>
        <a:xfrm>
          <a:off x="3428330" y="236010"/>
          <a:ext cx="913507" cy="45675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15240" rIns="22860" bIns="1524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统计报表</a:t>
          </a:r>
        </a:p>
      </dsp:txBody>
      <dsp:txXfrm>
        <a:off x="3441708" y="249388"/>
        <a:ext cx="886751" cy="429997"/>
      </dsp:txXfrm>
    </dsp:sp>
    <dsp:sp modelId="{A3139C10-B90F-4AC9-96F2-543B361D1F08}">
      <dsp:nvSpPr>
        <dsp:cNvPr id="0" name=""/>
        <dsp:cNvSpPr/>
      </dsp:nvSpPr>
      <dsp:spPr>
        <a:xfrm>
          <a:off x="3473960" y="692763"/>
          <a:ext cx="91440" cy="34256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42565"/>
              </a:lnTo>
              <a:lnTo>
                <a:pt x="137070" y="34256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0CF0A1-9C72-4704-BEFE-F0F22E24F977}">
      <dsp:nvSpPr>
        <dsp:cNvPr id="0" name=""/>
        <dsp:cNvSpPr/>
      </dsp:nvSpPr>
      <dsp:spPr>
        <a:xfrm>
          <a:off x="3611031" y="806952"/>
          <a:ext cx="730805" cy="45675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15240" rIns="22860" bIns="1524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数据报表</a:t>
          </a:r>
        </a:p>
      </dsp:txBody>
      <dsp:txXfrm>
        <a:off x="3624409" y="820330"/>
        <a:ext cx="704049" cy="429997"/>
      </dsp:txXfrm>
    </dsp:sp>
    <dsp:sp modelId="{D10EF6A0-D1B1-4029-B803-E7172E8F5BA2}">
      <dsp:nvSpPr>
        <dsp:cNvPr id="0" name=""/>
        <dsp:cNvSpPr/>
      </dsp:nvSpPr>
      <dsp:spPr>
        <a:xfrm>
          <a:off x="3473960" y="692763"/>
          <a:ext cx="91440" cy="91350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913507"/>
              </a:lnTo>
              <a:lnTo>
                <a:pt x="137070" y="91350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1C8039E-18B7-4770-9784-70699F1A4840}">
      <dsp:nvSpPr>
        <dsp:cNvPr id="0" name=""/>
        <dsp:cNvSpPr/>
      </dsp:nvSpPr>
      <dsp:spPr>
        <a:xfrm>
          <a:off x="3611031" y="1377894"/>
          <a:ext cx="730805" cy="45675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15240" rIns="22860" bIns="1524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人员评估报表</a:t>
          </a:r>
        </a:p>
      </dsp:txBody>
      <dsp:txXfrm>
        <a:off x="3624409" y="1391272"/>
        <a:ext cx="704049" cy="429997"/>
      </dsp:txXfrm>
    </dsp:sp>
    <dsp:sp modelId="{B2661A09-7A06-4E92-8F56-811EB123E300}">
      <dsp:nvSpPr>
        <dsp:cNvPr id="0" name=""/>
        <dsp:cNvSpPr/>
      </dsp:nvSpPr>
      <dsp:spPr>
        <a:xfrm>
          <a:off x="3473960" y="692763"/>
          <a:ext cx="91440" cy="148444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84448"/>
              </a:lnTo>
              <a:lnTo>
                <a:pt x="137070" y="148444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116286B-CD8A-4609-8B28-B186AD5E2B01}">
      <dsp:nvSpPr>
        <dsp:cNvPr id="0" name=""/>
        <dsp:cNvSpPr/>
      </dsp:nvSpPr>
      <dsp:spPr>
        <a:xfrm>
          <a:off x="3611031" y="1948836"/>
          <a:ext cx="730805" cy="45675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15240" rIns="22860" bIns="1524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劳务费报表</a:t>
          </a:r>
        </a:p>
      </dsp:txBody>
      <dsp:txXfrm>
        <a:off x="3624409" y="1962214"/>
        <a:ext cx="704049" cy="429997"/>
      </dsp:txXfrm>
    </dsp:sp>
    <dsp:sp modelId="{D37571BA-97A9-420D-9687-7DB18FF1795E}">
      <dsp:nvSpPr>
        <dsp:cNvPr id="0" name=""/>
        <dsp:cNvSpPr/>
      </dsp:nvSpPr>
      <dsp:spPr>
        <a:xfrm>
          <a:off x="4570214" y="236010"/>
          <a:ext cx="913507" cy="45675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帐号设置</a:t>
          </a:r>
          <a:endParaRPr lang="en-US" altLang="zh-CN" sz="1100" kern="1200"/>
        </a:p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维护</a:t>
          </a:r>
        </a:p>
      </dsp:txBody>
      <dsp:txXfrm>
        <a:off x="4583592" y="249388"/>
        <a:ext cx="886751" cy="429997"/>
      </dsp:txXfrm>
    </dsp:sp>
    <dsp:sp modelId="{2CCE47D4-48CB-46C4-8B20-5AD88B89F4C1}">
      <dsp:nvSpPr>
        <dsp:cNvPr id="0" name=""/>
        <dsp:cNvSpPr/>
      </dsp:nvSpPr>
      <dsp:spPr>
        <a:xfrm>
          <a:off x="4615844" y="692763"/>
          <a:ext cx="91440" cy="34256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42565"/>
              </a:lnTo>
              <a:lnTo>
                <a:pt x="137070" y="34256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F284A11-A1CF-40DB-8C92-242FAB115FBD}">
      <dsp:nvSpPr>
        <dsp:cNvPr id="0" name=""/>
        <dsp:cNvSpPr/>
      </dsp:nvSpPr>
      <dsp:spPr>
        <a:xfrm>
          <a:off x="4752915" y="806952"/>
          <a:ext cx="730805" cy="45675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2700" rIns="19050" bIns="127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分层</a:t>
          </a:r>
          <a:endParaRPr lang="en-US" altLang="zh-CN" sz="1000" kern="1200"/>
        </a:p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设置</a:t>
          </a:r>
        </a:p>
      </dsp:txBody>
      <dsp:txXfrm>
        <a:off x="4766293" y="820330"/>
        <a:ext cx="704049" cy="429997"/>
      </dsp:txXfrm>
    </dsp:sp>
    <dsp:sp modelId="{704C1C12-6D24-4856-825B-72923E2E1D9A}">
      <dsp:nvSpPr>
        <dsp:cNvPr id="0" name=""/>
        <dsp:cNvSpPr/>
      </dsp:nvSpPr>
      <dsp:spPr>
        <a:xfrm>
          <a:off x="4615844" y="692763"/>
          <a:ext cx="91440" cy="91350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913507"/>
              </a:lnTo>
              <a:lnTo>
                <a:pt x="137070" y="91350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6824A93-292F-4BAB-A4E7-5E8A6E16B926}">
      <dsp:nvSpPr>
        <dsp:cNvPr id="0" name=""/>
        <dsp:cNvSpPr/>
      </dsp:nvSpPr>
      <dsp:spPr>
        <a:xfrm>
          <a:off x="4752915" y="1377894"/>
          <a:ext cx="730805" cy="45675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2700" rIns="19050" bIns="127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不同级别查阅不同内容</a:t>
          </a:r>
        </a:p>
      </dsp:txBody>
      <dsp:txXfrm>
        <a:off x="4766293" y="1391272"/>
        <a:ext cx="704049" cy="429997"/>
      </dsp:txXfrm>
    </dsp:sp>
    <dsp:sp modelId="{BCE97B4B-F0F9-4316-A779-063183513F97}">
      <dsp:nvSpPr>
        <dsp:cNvPr id="0" name=""/>
        <dsp:cNvSpPr/>
      </dsp:nvSpPr>
      <dsp:spPr>
        <a:xfrm>
          <a:off x="4615844" y="692763"/>
          <a:ext cx="91440" cy="148444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84448"/>
              </a:lnTo>
              <a:lnTo>
                <a:pt x="137070" y="148444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2BFC1D1-4F67-4E23-B590-472D9B4D447A}">
      <dsp:nvSpPr>
        <dsp:cNvPr id="0" name=""/>
        <dsp:cNvSpPr/>
      </dsp:nvSpPr>
      <dsp:spPr>
        <a:xfrm>
          <a:off x="4752915" y="1948836"/>
          <a:ext cx="730805" cy="45675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2700" rIns="19050" bIns="127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修改与删除</a:t>
          </a:r>
        </a:p>
      </dsp:txBody>
      <dsp:txXfrm>
        <a:off x="4766293" y="1962214"/>
        <a:ext cx="704049" cy="42999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DEEA30-E7F2-4074-BE82-525569C1DBFE}">
      <dsp:nvSpPr>
        <dsp:cNvPr id="0" name=""/>
        <dsp:cNvSpPr/>
      </dsp:nvSpPr>
      <dsp:spPr>
        <a:xfrm>
          <a:off x="4499" y="373423"/>
          <a:ext cx="1766903" cy="20787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2E5E6CC-6FFB-49DD-A04D-E87936C96488}">
      <dsp:nvSpPr>
        <dsp:cNvPr id="0" name=""/>
        <dsp:cNvSpPr/>
      </dsp:nvSpPr>
      <dsp:spPr>
        <a:xfrm>
          <a:off x="4499" y="451491"/>
          <a:ext cx="129803" cy="129803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C865369-B3A8-477F-8EA8-34C4B638F4CC}">
      <dsp:nvSpPr>
        <dsp:cNvPr id="0" name=""/>
        <dsp:cNvSpPr/>
      </dsp:nvSpPr>
      <dsp:spPr>
        <a:xfrm>
          <a:off x="4499" y="0"/>
          <a:ext cx="1766903" cy="37342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15240" rIns="22860" bIns="1524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人员基本信息</a:t>
          </a:r>
        </a:p>
      </dsp:txBody>
      <dsp:txXfrm>
        <a:off x="4499" y="0"/>
        <a:ext cx="1766903" cy="373423"/>
      </dsp:txXfrm>
    </dsp:sp>
    <dsp:sp modelId="{9FC5C5F8-4C21-4A7C-BE83-1EB10ADF7979}">
      <dsp:nvSpPr>
        <dsp:cNvPr id="0" name=""/>
        <dsp:cNvSpPr/>
      </dsp:nvSpPr>
      <dsp:spPr>
        <a:xfrm>
          <a:off x="38100" y="895980"/>
          <a:ext cx="129799" cy="12979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A99B0A84-11ED-4FF5-AB53-CE4A8CF63413}">
      <dsp:nvSpPr>
        <dsp:cNvPr id="0" name=""/>
        <dsp:cNvSpPr/>
      </dsp:nvSpPr>
      <dsp:spPr>
        <a:xfrm>
          <a:off x="160784" y="688145"/>
          <a:ext cx="1587580" cy="82770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>
              <a:solidFill>
                <a:srgbClr val="FF0000"/>
              </a:solidFill>
            </a:rPr>
            <a:t>执行人员</a:t>
          </a:r>
          <a:r>
            <a:rPr lang="en-US" altLang="zh-CN" sz="1200" kern="1200">
              <a:solidFill>
                <a:srgbClr val="FF0000"/>
              </a:solidFill>
            </a:rPr>
            <a:t>&amp; QC</a:t>
          </a:r>
          <a:r>
            <a:rPr lang="zh-CN" altLang="en-US" sz="1200" kern="1200">
              <a:solidFill>
                <a:srgbClr val="FF0000"/>
              </a:solidFill>
            </a:rPr>
            <a:t>人员</a:t>
          </a:r>
          <a:endParaRPr lang="en-US" altLang="zh-CN" sz="1200" kern="1200">
            <a:solidFill>
              <a:srgbClr val="FF0000"/>
            </a:solidFill>
          </a:endParaRPr>
        </a:p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姓名、性别、年龄、家庭地址、电话、受教育情况、入职时间、身份证号、银行帐号、录象设备型号等</a:t>
          </a:r>
        </a:p>
      </dsp:txBody>
      <dsp:txXfrm>
        <a:off x="160784" y="688145"/>
        <a:ext cx="1587580" cy="827708"/>
      </dsp:txXfrm>
    </dsp:sp>
    <dsp:sp modelId="{6D1FAC93-E43B-4371-AF44-9754A192D2B6}">
      <dsp:nvSpPr>
        <dsp:cNvPr id="0" name=""/>
        <dsp:cNvSpPr/>
      </dsp:nvSpPr>
      <dsp:spPr>
        <a:xfrm>
          <a:off x="3814" y="1803708"/>
          <a:ext cx="129799" cy="12979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BDE69EB-23C6-4284-947D-EB09CC0B5AA2}">
      <dsp:nvSpPr>
        <dsp:cNvPr id="0" name=""/>
        <dsp:cNvSpPr/>
      </dsp:nvSpPr>
      <dsp:spPr>
        <a:xfrm>
          <a:off x="159913" y="1811986"/>
          <a:ext cx="1643220" cy="30256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代理公司名称、地址、联系人、电话</a:t>
          </a:r>
        </a:p>
      </dsp:txBody>
      <dsp:txXfrm>
        <a:off x="159913" y="1811986"/>
        <a:ext cx="1643220" cy="302563"/>
      </dsp:txXfrm>
    </dsp:sp>
    <dsp:sp modelId="{E5DF0F84-18D8-4B9E-A51D-390F96879CD6}">
      <dsp:nvSpPr>
        <dsp:cNvPr id="0" name=""/>
        <dsp:cNvSpPr/>
      </dsp:nvSpPr>
      <dsp:spPr>
        <a:xfrm>
          <a:off x="1859748" y="373423"/>
          <a:ext cx="1766903" cy="20787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F6282F0-0DF5-48B9-B829-701268B4CF1D}">
      <dsp:nvSpPr>
        <dsp:cNvPr id="0" name=""/>
        <dsp:cNvSpPr/>
      </dsp:nvSpPr>
      <dsp:spPr>
        <a:xfrm>
          <a:off x="1859748" y="451491"/>
          <a:ext cx="129803" cy="129803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79695C3-049D-4831-B862-436B81981DA1}">
      <dsp:nvSpPr>
        <dsp:cNvPr id="0" name=""/>
        <dsp:cNvSpPr/>
      </dsp:nvSpPr>
      <dsp:spPr>
        <a:xfrm>
          <a:off x="1859748" y="0"/>
          <a:ext cx="1766903" cy="37342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15240" rIns="22860" bIns="1524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基础培训</a:t>
          </a:r>
        </a:p>
      </dsp:txBody>
      <dsp:txXfrm>
        <a:off x="1859748" y="0"/>
        <a:ext cx="1766903" cy="373423"/>
      </dsp:txXfrm>
    </dsp:sp>
    <dsp:sp modelId="{A9A183C0-58F6-4768-A8C7-69934EC7093C}">
      <dsp:nvSpPr>
        <dsp:cNvPr id="0" name=""/>
        <dsp:cNvSpPr/>
      </dsp:nvSpPr>
      <dsp:spPr>
        <a:xfrm>
          <a:off x="1866098" y="874709"/>
          <a:ext cx="129799" cy="12979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19E6E8A-93B0-406F-ABFF-AD6BBF17B754}">
      <dsp:nvSpPr>
        <dsp:cNvPr id="0" name=""/>
        <dsp:cNvSpPr/>
      </dsp:nvSpPr>
      <dsp:spPr>
        <a:xfrm>
          <a:off x="1983431" y="724746"/>
          <a:ext cx="1643220" cy="30256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>
              <a:solidFill>
                <a:srgbClr val="FF0000"/>
              </a:solidFill>
            </a:rPr>
            <a:t>执行人员</a:t>
          </a:r>
          <a:r>
            <a:rPr lang="en-US" altLang="zh-CN" sz="1200" kern="1200">
              <a:solidFill>
                <a:srgbClr val="FF0000"/>
              </a:solidFill>
            </a:rPr>
            <a:t>&amp;QC</a:t>
          </a:r>
          <a:r>
            <a:rPr lang="zh-CN" altLang="en-US" sz="1200" kern="1200">
              <a:solidFill>
                <a:srgbClr val="FF0000"/>
              </a:solidFill>
            </a:rPr>
            <a:t>人员</a:t>
          </a:r>
          <a:endParaRPr lang="en-US" altLang="zh-CN" sz="1200" kern="1200">
            <a:solidFill>
              <a:srgbClr val="FF0000"/>
            </a:solidFill>
          </a:endParaRPr>
        </a:p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基础培训时间及内容</a:t>
          </a:r>
        </a:p>
      </dsp:txBody>
      <dsp:txXfrm>
        <a:off x="1983431" y="724746"/>
        <a:ext cx="1643220" cy="302563"/>
      </dsp:txXfrm>
    </dsp:sp>
    <dsp:sp modelId="{2291C1C1-7A25-4AD0-989D-43AC2839B381}">
      <dsp:nvSpPr>
        <dsp:cNvPr id="0" name=""/>
        <dsp:cNvSpPr/>
      </dsp:nvSpPr>
      <dsp:spPr>
        <a:xfrm>
          <a:off x="1859695" y="1329276"/>
          <a:ext cx="129799" cy="12979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149D3B8-F7C2-49A0-8984-94415CEBA765}">
      <dsp:nvSpPr>
        <dsp:cNvPr id="0" name=""/>
        <dsp:cNvSpPr/>
      </dsp:nvSpPr>
      <dsp:spPr>
        <a:xfrm>
          <a:off x="1989675" y="1242850"/>
          <a:ext cx="1643220" cy="30256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基培测试</a:t>
          </a:r>
          <a:r>
            <a:rPr lang="en-US" altLang="zh-CN" sz="1000" kern="1200"/>
            <a:t>&amp;</a:t>
          </a:r>
          <a:r>
            <a:rPr lang="zh-CN" altLang="en-US" sz="1000" kern="1200"/>
            <a:t>评估</a:t>
          </a:r>
        </a:p>
      </dsp:txBody>
      <dsp:txXfrm>
        <a:off x="1989675" y="1242850"/>
        <a:ext cx="1643220" cy="302563"/>
      </dsp:txXfrm>
    </dsp:sp>
    <dsp:sp modelId="{7C9FD3B0-F444-4ED5-BA6D-37AE80A1BD49}">
      <dsp:nvSpPr>
        <dsp:cNvPr id="0" name=""/>
        <dsp:cNvSpPr/>
      </dsp:nvSpPr>
      <dsp:spPr>
        <a:xfrm>
          <a:off x="3714996" y="373423"/>
          <a:ext cx="1766903" cy="20787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12FE57C-B51F-4D98-BA35-D348DBA40557}">
      <dsp:nvSpPr>
        <dsp:cNvPr id="0" name=""/>
        <dsp:cNvSpPr/>
      </dsp:nvSpPr>
      <dsp:spPr>
        <a:xfrm>
          <a:off x="3714996" y="451491"/>
          <a:ext cx="129803" cy="129803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9189488-4500-4A9D-9C86-B9AE9F4DDBAB}">
      <dsp:nvSpPr>
        <dsp:cNvPr id="0" name=""/>
        <dsp:cNvSpPr/>
      </dsp:nvSpPr>
      <dsp:spPr>
        <a:xfrm>
          <a:off x="3714996" y="0"/>
          <a:ext cx="1766903" cy="37342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15240" rIns="22860" bIns="1524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执行项目情况</a:t>
          </a:r>
        </a:p>
      </dsp:txBody>
      <dsp:txXfrm>
        <a:off x="3714996" y="0"/>
        <a:ext cx="1766903" cy="373423"/>
      </dsp:txXfrm>
    </dsp:sp>
    <dsp:sp modelId="{D5B5D1BC-7287-465D-8ECA-AEC37C122A75}">
      <dsp:nvSpPr>
        <dsp:cNvPr id="0" name=""/>
        <dsp:cNvSpPr/>
      </dsp:nvSpPr>
      <dsp:spPr>
        <a:xfrm>
          <a:off x="3714996" y="754058"/>
          <a:ext cx="129799" cy="12979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2F61D88-4FAF-429B-AA44-1754AA5191A7}">
      <dsp:nvSpPr>
        <dsp:cNvPr id="0" name=""/>
        <dsp:cNvSpPr/>
      </dsp:nvSpPr>
      <dsp:spPr>
        <a:xfrm>
          <a:off x="3838680" y="667676"/>
          <a:ext cx="1643220" cy="30256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项目培训及测试</a:t>
          </a:r>
        </a:p>
      </dsp:txBody>
      <dsp:txXfrm>
        <a:off x="3838680" y="667676"/>
        <a:ext cx="1643220" cy="302563"/>
      </dsp:txXfrm>
    </dsp:sp>
    <dsp:sp modelId="{4807AB19-12D8-4D86-BA65-296DE3DBD40D}">
      <dsp:nvSpPr>
        <dsp:cNvPr id="0" name=""/>
        <dsp:cNvSpPr/>
      </dsp:nvSpPr>
      <dsp:spPr>
        <a:xfrm>
          <a:off x="3714996" y="1056622"/>
          <a:ext cx="129799" cy="12979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E636B24-B312-465B-BB23-B9710656BDA0}">
      <dsp:nvSpPr>
        <dsp:cNvPr id="0" name=""/>
        <dsp:cNvSpPr/>
      </dsp:nvSpPr>
      <dsp:spPr>
        <a:xfrm>
          <a:off x="3838680" y="970240"/>
          <a:ext cx="1643220" cy="30256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项目分配及样本量分配</a:t>
          </a:r>
        </a:p>
      </dsp:txBody>
      <dsp:txXfrm>
        <a:off x="3838680" y="970240"/>
        <a:ext cx="1643220" cy="302563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97085C2-2F87-4207-8FAA-8B8021E704B8}">
      <dsp:nvSpPr>
        <dsp:cNvPr id="0" name=""/>
        <dsp:cNvSpPr/>
      </dsp:nvSpPr>
      <dsp:spPr>
        <a:xfrm>
          <a:off x="1645" y="352288"/>
          <a:ext cx="1666899" cy="19610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DD501F7-4245-4F5A-8B30-90E87CAD6C28}">
      <dsp:nvSpPr>
        <dsp:cNvPr id="0" name=""/>
        <dsp:cNvSpPr/>
      </dsp:nvSpPr>
      <dsp:spPr>
        <a:xfrm>
          <a:off x="1645" y="425937"/>
          <a:ext cx="122456" cy="122456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F3EF7E9-9228-4B8F-8A9B-B3F4AE44DEBC}">
      <dsp:nvSpPr>
        <dsp:cNvPr id="0" name=""/>
        <dsp:cNvSpPr/>
      </dsp:nvSpPr>
      <dsp:spPr>
        <a:xfrm>
          <a:off x="1645" y="0"/>
          <a:ext cx="1666899" cy="35228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15240" rIns="22860" bIns="1524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 baseline="0"/>
            <a:t>问卷编辑</a:t>
          </a:r>
        </a:p>
      </dsp:txBody>
      <dsp:txXfrm>
        <a:off x="1645" y="0"/>
        <a:ext cx="1666899" cy="352288"/>
      </dsp:txXfrm>
    </dsp:sp>
    <dsp:sp modelId="{2CFBD09F-BFF4-42C1-9BAA-01C8FA9046FD}">
      <dsp:nvSpPr>
        <dsp:cNvPr id="0" name=""/>
        <dsp:cNvSpPr/>
      </dsp:nvSpPr>
      <dsp:spPr>
        <a:xfrm>
          <a:off x="1645" y="711380"/>
          <a:ext cx="122453" cy="12245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B73CA82-CB94-4D94-8B49-93FEE228EB65}">
      <dsp:nvSpPr>
        <dsp:cNvPr id="0" name=""/>
        <dsp:cNvSpPr/>
      </dsp:nvSpPr>
      <dsp:spPr>
        <a:xfrm>
          <a:off x="118328" y="629887"/>
          <a:ext cx="1550216" cy="28543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 baseline="0"/>
            <a:t>单选、多选、逻辑设置</a:t>
          </a:r>
        </a:p>
      </dsp:txBody>
      <dsp:txXfrm>
        <a:off x="118328" y="629887"/>
        <a:ext cx="1550216" cy="285439"/>
      </dsp:txXfrm>
    </dsp:sp>
    <dsp:sp modelId="{5412EC23-62AB-45E3-8371-CFD194628F6A}">
      <dsp:nvSpPr>
        <dsp:cNvPr id="0" name=""/>
        <dsp:cNvSpPr/>
      </dsp:nvSpPr>
      <dsp:spPr>
        <a:xfrm>
          <a:off x="1645" y="996819"/>
          <a:ext cx="122453" cy="12245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25A40EF-E0EB-465A-8950-A24543718BF8}">
      <dsp:nvSpPr>
        <dsp:cNvPr id="0" name=""/>
        <dsp:cNvSpPr/>
      </dsp:nvSpPr>
      <dsp:spPr>
        <a:xfrm>
          <a:off x="118328" y="915326"/>
          <a:ext cx="1550216" cy="28543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 baseline="0"/>
            <a:t>各级人员管理权限设置</a:t>
          </a:r>
        </a:p>
      </dsp:txBody>
      <dsp:txXfrm>
        <a:off x="118328" y="915326"/>
        <a:ext cx="1550216" cy="285439"/>
      </dsp:txXfrm>
    </dsp:sp>
    <dsp:sp modelId="{03D06234-60A6-48BD-8012-88BE0E7702CD}">
      <dsp:nvSpPr>
        <dsp:cNvPr id="0" name=""/>
        <dsp:cNvSpPr/>
      </dsp:nvSpPr>
      <dsp:spPr>
        <a:xfrm>
          <a:off x="1645" y="1282258"/>
          <a:ext cx="122453" cy="12245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45F4791-D537-463A-B4C2-55F4468C6664}">
      <dsp:nvSpPr>
        <dsp:cNvPr id="0" name=""/>
        <dsp:cNvSpPr/>
      </dsp:nvSpPr>
      <dsp:spPr>
        <a:xfrm>
          <a:off x="118328" y="1200765"/>
          <a:ext cx="1550216" cy="28543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000" kern="1200" baseline="0"/>
            <a:t>GPS</a:t>
          </a:r>
          <a:r>
            <a:rPr lang="zh-CN" altLang="en-US" sz="1000" kern="1200" baseline="0"/>
            <a:t>功能设置等</a:t>
          </a:r>
        </a:p>
      </dsp:txBody>
      <dsp:txXfrm>
        <a:off x="118328" y="1200765"/>
        <a:ext cx="1550216" cy="285439"/>
      </dsp:txXfrm>
    </dsp:sp>
    <dsp:sp modelId="{87902630-FC4F-4DB0-912C-390BD56022AC}">
      <dsp:nvSpPr>
        <dsp:cNvPr id="0" name=""/>
        <dsp:cNvSpPr/>
      </dsp:nvSpPr>
      <dsp:spPr>
        <a:xfrm>
          <a:off x="1645" y="1567698"/>
          <a:ext cx="122453" cy="12245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35C1907E-E6F5-4723-9666-AC9D751A2E85}">
      <dsp:nvSpPr>
        <dsp:cNvPr id="0" name=""/>
        <dsp:cNvSpPr/>
      </dsp:nvSpPr>
      <dsp:spPr>
        <a:xfrm>
          <a:off x="118328" y="1549710"/>
          <a:ext cx="1550216" cy="28543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 baseline="0"/>
            <a:t>设置数据录入、修改规则等</a:t>
          </a:r>
        </a:p>
      </dsp:txBody>
      <dsp:txXfrm>
        <a:off x="118328" y="1549710"/>
        <a:ext cx="1550216" cy="285439"/>
      </dsp:txXfrm>
    </dsp:sp>
    <dsp:sp modelId="{8FDABAC6-68B0-4966-A4DC-FFAA73676F89}">
      <dsp:nvSpPr>
        <dsp:cNvPr id="0" name=""/>
        <dsp:cNvSpPr/>
      </dsp:nvSpPr>
      <dsp:spPr>
        <a:xfrm>
          <a:off x="1818366" y="352288"/>
          <a:ext cx="1666899" cy="19610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25C948F-5FBD-4E54-A6F6-ABBE89B1AEF1}">
      <dsp:nvSpPr>
        <dsp:cNvPr id="0" name=""/>
        <dsp:cNvSpPr/>
      </dsp:nvSpPr>
      <dsp:spPr>
        <a:xfrm>
          <a:off x="1896160" y="425937"/>
          <a:ext cx="122456" cy="122456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9960460-7685-4D1B-A3C1-47D900F63525}">
      <dsp:nvSpPr>
        <dsp:cNvPr id="0" name=""/>
        <dsp:cNvSpPr/>
      </dsp:nvSpPr>
      <dsp:spPr>
        <a:xfrm>
          <a:off x="1751890" y="0"/>
          <a:ext cx="1955440" cy="35228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15240" rIns="22860" bIns="1524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 baseline="0"/>
            <a:t>问卷录入</a:t>
          </a:r>
          <a:r>
            <a:rPr lang="en-US" altLang="zh-CN" sz="1200" kern="1200" baseline="0"/>
            <a:t>&amp;</a:t>
          </a:r>
          <a:r>
            <a:rPr lang="zh-CN" altLang="en-US" sz="1200" kern="1200" baseline="0"/>
            <a:t>视频、图片上传</a:t>
          </a:r>
        </a:p>
      </dsp:txBody>
      <dsp:txXfrm>
        <a:off x="1751890" y="0"/>
        <a:ext cx="1955440" cy="352288"/>
      </dsp:txXfrm>
    </dsp:sp>
    <dsp:sp modelId="{E40D177F-A0E5-4687-BAAF-AC36F22FE227}">
      <dsp:nvSpPr>
        <dsp:cNvPr id="0" name=""/>
        <dsp:cNvSpPr/>
      </dsp:nvSpPr>
      <dsp:spPr>
        <a:xfrm>
          <a:off x="1751890" y="711380"/>
          <a:ext cx="122453" cy="12245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F2DDE62-1008-4DE3-94EA-EB245563A9E8}">
      <dsp:nvSpPr>
        <dsp:cNvPr id="0" name=""/>
        <dsp:cNvSpPr/>
      </dsp:nvSpPr>
      <dsp:spPr>
        <a:xfrm>
          <a:off x="1868573" y="629887"/>
          <a:ext cx="1550216" cy="28543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 baseline="0"/>
            <a:t>数据录入与计算成绩</a:t>
          </a:r>
        </a:p>
      </dsp:txBody>
      <dsp:txXfrm>
        <a:off x="1868573" y="629887"/>
        <a:ext cx="1550216" cy="285439"/>
      </dsp:txXfrm>
    </dsp:sp>
    <dsp:sp modelId="{690D76D9-0872-4685-8963-98D3C7D0C76A}">
      <dsp:nvSpPr>
        <dsp:cNvPr id="0" name=""/>
        <dsp:cNvSpPr/>
      </dsp:nvSpPr>
      <dsp:spPr>
        <a:xfrm>
          <a:off x="1751890" y="996819"/>
          <a:ext cx="122453" cy="12245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093CDEE-9609-49F8-971E-953135923215}">
      <dsp:nvSpPr>
        <dsp:cNvPr id="0" name=""/>
        <dsp:cNvSpPr/>
      </dsp:nvSpPr>
      <dsp:spPr>
        <a:xfrm>
          <a:off x="1868573" y="915326"/>
          <a:ext cx="1550216" cy="28543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 baseline="0"/>
            <a:t>视频、图片上传</a:t>
          </a:r>
        </a:p>
      </dsp:txBody>
      <dsp:txXfrm>
        <a:off x="1868573" y="915326"/>
        <a:ext cx="1550216" cy="285439"/>
      </dsp:txXfrm>
    </dsp:sp>
    <dsp:sp modelId="{A36EF60D-7309-4AE0-AACF-691FC5C9022B}">
      <dsp:nvSpPr>
        <dsp:cNvPr id="0" name=""/>
        <dsp:cNvSpPr/>
      </dsp:nvSpPr>
      <dsp:spPr>
        <a:xfrm>
          <a:off x="1751890" y="1282258"/>
          <a:ext cx="122453" cy="12245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27E297F-116F-48D1-8A4E-BB74C43D3C09}">
      <dsp:nvSpPr>
        <dsp:cNvPr id="0" name=""/>
        <dsp:cNvSpPr/>
      </dsp:nvSpPr>
      <dsp:spPr>
        <a:xfrm>
          <a:off x="1868573" y="1200765"/>
          <a:ext cx="1550216" cy="28543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 baseline="0"/>
            <a:t>数据与视频图片匹配</a:t>
          </a:r>
        </a:p>
      </dsp:txBody>
      <dsp:txXfrm>
        <a:off x="1868573" y="1200765"/>
        <a:ext cx="1550216" cy="285439"/>
      </dsp:txXfrm>
    </dsp:sp>
    <dsp:sp modelId="{13147CD8-8255-4C89-84FA-3E071B281E69}">
      <dsp:nvSpPr>
        <dsp:cNvPr id="0" name=""/>
        <dsp:cNvSpPr/>
      </dsp:nvSpPr>
      <dsp:spPr>
        <a:xfrm>
          <a:off x="3646404" y="352288"/>
          <a:ext cx="1666899" cy="19610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EDECC7A-6F8C-4CC5-9B4A-550FC1BE6A53}">
      <dsp:nvSpPr>
        <dsp:cNvPr id="0" name=""/>
        <dsp:cNvSpPr/>
      </dsp:nvSpPr>
      <dsp:spPr>
        <a:xfrm>
          <a:off x="3646404" y="425937"/>
          <a:ext cx="122456" cy="122456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7AC2974-84D4-4A4F-B50B-E03F4D183C15}">
      <dsp:nvSpPr>
        <dsp:cNvPr id="0" name=""/>
        <dsp:cNvSpPr/>
      </dsp:nvSpPr>
      <dsp:spPr>
        <a:xfrm>
          <a:off x="3866710" y="0"/>
          <a:ext cx="1226288" cy="35228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15240" rIns="22860" bIns="1524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 baseline="0"/>
            <a:t>项目进度查询</a:t>
          </a:r>
        </a:p>
      </dsp:txBody>
      <dsp:txXfrm>
        <a:off x="3866710" y="0"/>
        <a:ext cx="1226288" cy="352288"/>
      </dsp:txXfrm>
    </dsp:sp>
    <dsp:sp modelId="{A70055BE-5423-4B90-9658-F3D6133F7C29}">
      <dsp:nvSpPr>
        <dsp:cNvPr id="0" name=""/>
        <dsp:cNvSpPr/>
      </dsp:nvSpPr>
      <dsp:spPr>
        <a:xfrm>
          <a:off x="3646404" y="711380"/>
          <a:ext cx="122453" cy="12245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3F4202CF-BB17-45E0-BD88-0E67EC805DE5}">
      <dsp:nvSpPr>
        <dsp:cNvPr id="0" name=""/>
        <dsp:cNvSpPr/>
      </dsp:nvSpPr>
      <dsp:spPr>
        <a:xfrm>
          <a:off x="3764733" y="675269"/>
          <a:ext cx="1550216" cy="28543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 baseline="0"/>
            <a:t>工作时间安排（甘特图）</a:t>
          </a:r>
        </a:p>
      </dsp:txBody>
      <dsp:txXfrm>
        <a:off x="3764733" y="675269"/>
        <a:ext cx="1550216" cy="285439"/>
      </dsp:txXfrm>
    </dsp:sp>
    <dsp:sp modelId="{13ED264E-3B1E-4F08-89B2-6DAB7BF997A2}">
      <dsp:nvSpPr>
        <dsp:cNvPr id="0" name=""/>
        <dsp:cNvSpPr/>
      </dsp:nvSpPr>
      <dsp:spPr>
        <a:xfrm>
          <a:off x="3646404" y="1081100"/>
          <a:ext cx="122453" cy="12245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5A6C818-1432-4E87-AB45-1F76AF2A920C}">
      <dsp:nvSpPr>
        <dsp:cNvPr id="0" name=""/>
        <dsp:cNvSpPr/>
      </dsp:nvSpPr>
      <dsp:spPr>
        <a:xfrm>
          <a:off x="3763087" y="915326"/>
          <a:ext cx="1550216" cy="28543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altLang="zh-CN" sz="1000" kern="1200" baseline="0"/>
        </a:p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altLang="zh-CN" sz="1000" kern="1200" baseline="0"/>
        </a:p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 baseline="0"/>
            <a:t>实际完成总体进度</a:t>
          </a:r>
          <a:endParaRPr lang="en-US" altLang="zh-CN" sz="1000" kern="1200" baseline="0"/>
        </a:p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1000" kern="1200" baseline="0"/>
        </a:p>
      </dsp:txBody>
      <dsp:txXfrm>
        <a:off x="3763087" y="915326"/>
        <a:ext cx="1550216" cy="285439"/>
      </dsp:txXfrm>
    </dsp:sp>
    <dsp:sp modelId="{D1CA131D-0C20-4737-96A5-50242B3F93F7}">
      <dsp:nvSpPr>
        <dsp:cNvPr id="0" name=""/>
        <dsp:cNvSpPr/>
      </dsp:nvSpPr>
      <dsp:spPr>
        <a:xfrm>
          <a:off x="3646404" y="1398955"/>
          <a:ext cx="122453" cy="12245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8C8ED7A-CAEF-4C32-A0B6-4976E42FDED5}">
      <dsp:nvSpPr>
        <dsp:cNvPr id="0" name=""/>
        <dsp:cNvSpPr/>
      </dsp:nvSpPr>
      <dsp:spPr>
        <a:xfrm>
          <a:off x="3764733" y="1343394"/>
          <a:ext cx="1550216" cy="28543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 baseline="0"/>
            <a:t>分级进度</a:t>
          </a:r>
          <a:r>
            <a:rPr lang="zh-CN" altLang="en-US" sz="900" kern="1200"/>
            <a:t>（城市、访问员）</a:t>
          </a:r>
        </a:p>
      </dsp:txBody>
      <dsp:txXfrm>
        <a:off x="3764733" y="1343394"/>
        <a:ext cx="1550216" cy="285439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C1C0AC8-FC7B-4AB0-9162-6E95702D09C8}">
      <dsp:nvSpPr>
        <dsp:cNvPr id="0" name=""/>
        <dsp:cNvSpPr/>
      </dsp:nvSpPr>
      <dsp:spPr>
        <a:xfrm>
          <a:off x="1676" y="551524"/>
          <a:ext cx="2609608" cy="30701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0F0F45D-7222-49A4-A3E8-245ECBB12876}">
      <dsp:nvSpPr>
        <dsp:cNvPr id="0" name=""/>
        <dsp:cNvSpPr/>
      </dsp:nvSpPr>
      <dsp:spPr>
        <a:xfrm>
          <a:off x="1676" y="666825"/>
          <a:ext cx="191711" cy="191711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88E81DE-164E-4F64-9A05-A92D8DCF981D}">
      <dsp:nvSpPr>
        <dsp:cNvPr id="0" name=""/>
        <dsp:cNvSpPr/>
      </dsp:nvSpPr>
      <dsp:spPr>
        <a:xfrm>
          <a:off x="1676" y="0"/>
          <a:ext cx="2609608" cy="55152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15240" rIns="22860" bIns="1524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 baseline="0"/>
            <a:t>复核检验</a:t>
          </a:r>
        </a:p>
      </dsp:txBody>
      <dsp:txXfrm>
        <a:off x="1676" y="0"/>
        <a:ext cx="2609608" cy="551524"/>
      </dsp:txXfrm>
    </dsp:sp>
    <dsp:sp modelId="{0518000D-6C1A-474D-A7B0-E629ECC431CB}">
      <dsp:nvSpPr>
        <dsp:cNvPr id="0" name=""/>
        <dsp:cNvSpPr/>
      </dsp:nvSpPr>
      <dsp:spPr>
        <a:xfrm>
          <a:off x="1676" y="1113698"/>
          <a:ext cx="191706" cy="19170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AA3270C-3143-4520-8CD7-CDC65197F588}">
      <dsp:nvSpPr>
        <dsp:cNvPr id="0" name=""/>
        <dsp:cNvSpPr/>
      </dsp:nvSpPr>
      <dsp:spPr>
        <a:xfrm>
          <a:off x="184349" y="986117"/>
          <a:ext cx="2426935" cy="44686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 baseline="0"/>
            <a:t>查看数据</a:t>
          </a:r>
          <a:r>
            <a:rPr lang="en-US" altLang="zh-CN" sz="1000" kern="1200" baseline="0"/>
            <a:t>&amp;</a:t>
          </a:r>
          <a:r>
            <a:rPr lang="zh-CN" altLang="en-US" sz="1000" kern="1200" baseline="0"/>
            <a:t>图片视频</a:t>
          </a:r>
        </a:p>
      </dsp:txBody>
      <dsp:txXfrm>
        <a:off x="184349" y="986117"/>
        <a:ext cx="2426935" cy="446868"/>
      </dsp:txXfrm>
    </dsp:sp>
    <dsp:sp modelId="{73355B1D-6DC6-4C2D-A954-9582F60E0D19}">
      <dsp:nvSpPr>
        <dsp:cNvPr id="0" name=""/>
        <dsp:cNvSpPr/>
      </dsp:nvSpPr>
      <dsp:spPr>
        <a:xfrm>
          <a:off x="1676" y="1560566"/>
          <a:ext cx="191706" cy="19170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FB5CBD4-D009-4AAE-A1CA-ED655EFF27C7}">
      <dsp:nvSpPr>
        <dsp:cNvPr id="0" name=""/>
        <dsp:cNvSpPr/>
      </dsp:nvSpPr>
      <dsp:spPr>
        <a:xfrm>
          <a:off x="184349" y="1432986"/>
          <a:ext cx="2426935" cy="44686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 baseline="0"/>
            <a:t>修改问卷数据</a:t>
          </a:r>
          <a:r>
            <a:rPr lang="en-US" altLang="zh-CN" sz="1000" kern="1200" baseline="0"/>
            <a:t>&amp;</a:t>
          </a:r>
          <a:r>
            <a:rPr lang="zh-CN" altLang="en-US" sz="1000" kern="1200" baseline="0"/>
            <a:t>证据</a:t>
          </a:r>
        </a:p>
      </dsp:txBody>
      <dsp:txXfrm>
        <a:off x="184349" y="1432986"/>
        <a:ext cx="2426935" cy="446868"/>
      </dsp:txXfrm>
    </dsp:sp>
    <dsp:sp modelId="{5DA19C48-2A2B-42D0-910D-8C4065CB2866}">
      <dsp:nvSpPr>
        <dsp:cNvPr id="0" name=""/>
        <dsp:cNvSpPr/>
      </dsp:nvSpPr>
      <dsp:spPr>
        <a:xfrm>
          <a:off x="1676" y="2007435"/>
          <a:ext cx="191706" cy="19170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2E978C7-57E5-41B0-B792-043A897DA448}">
      <dsp:nvSpPr>
        <dsp:cNvPr id="0" name=""/>
        <dsp:cNvSpPr/>
      </dsp:nvSpPr>
      <dsp:spPr>
        <a:xfrm>
          <a:off x="184349" y="1879854"/>
          <a:ext cx="2426935" cy="44686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 baseline="0"/>
            <a:t>自动更新得分成绩</a:t>
          </a:r>
        </a:p>
      </dsp:txBody>
      <dsp:txXfrm>
        <a:off x="184349" y="1879854"/>
        <a:ext cx="2426935" cy="446868"/>
      </dsp:txXfrm>
    </dsp:sp>
    <dsp:sp modelId="{EAA27B18-15FC-4C0B-A893-126E973A65F9}">
      <dsp:nvSpPr>
        <dsp:cNvPr id="0" name=""/>
        <dsp:cNvSpPr/>
      </dsp:nvSpPr>
      <dsp:spPr>
        <a:xfrm>
          <a:off x="2741765" y="551524"/>
          <a:ext cx="2609608" cy="30701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9E9854E-3FE0-415B-9AA6-D3D8CA8EA269}">
      <dsp:nvSpPr>
        <dsp:cNvPr id="0" name=""/>
        <dsp:cNvSpPr/>
      </dsp:nvSpPr>
      <dsp:spPr>
        <a:xfrm>
          <a:off x="2741765" y="666825"/>
          <a:ext cx="191711" cy="191711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3D8FEA25-92A9-46E1-9F88-7AF7ED144C52}">
      <dsp:nvSpPr>
        <dsp:cNvPr id="0" name=""/>
        <dsp:cNvSpPr/>
      </dsp:nvSpPr>
      <dsp:spPr>
        <a:xfrm>
          <a:off x="2741765" y="0"/>
          <a:ext cx="2609608" cy="55152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15240" rIns="22860" bIns="1524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 baseline="0"/>
            <a:t>客户申诉管理</a:t>
          </a:r>
        </a:p>
      </dsp:txBody>
      <dsp:txXfrm>
        <a:off x="2741765" y="0"/>
        <a:ext cx="2609608" cy="551524"/>
      </dsp:txXfrm>
    </dsp:sp>
    <dsp:sp modelId="{8DAB883C-4A86-43F0-AD9F-1734E989526A}">
      <dsp:nvSpPr>
        <dsp:cNvPr id="0" name=""/>
        <dsp:cNvSpPr/>
      </dsp:nvSpPr>
      <dsp:spPr>
        <a:xfrm>
          <a:off x="2741765" y="1113698"/>
          <a:ext cx="191706" cy="19170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D9E21357-1587-4D4D-8F0F-CCC4B9CEA4D2}">
      <dsp:nvSpPr>
        <dsp:cNvPr id="0" name=""/>
        <dsp:cNvSpPr/>
      </dsp:nvSpPr>
      <dsp:spPr>
        <a:xfrm>
          <a:off x="2924437" y="986117"/>
          <a:ext cx="2426935" cy="44686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 baseline="0"/>
            <a:t>申诉时间及内容</a:t>
          </a:r>
        </a:p>
      </dsp:txBody>
      <dsp:txXfrm>
        <a:off x="2924437" y="986117"/>
        <a:ext cx="2426935" cy="446868"/>
      </dsp:txXfrm>
    </dsp:sp>
    <dsp:sp modelId="{5D49B234-839F-4266-886B-D6D19B8B7A5E}">
      <dsp:nvSpPr>
        <dsp:cNvPr id="0" name=""/>
        <dsp:cNvSpPr/>
      </dsp:nvSpPr>
      <dsp:spPr>
        <a:xfrm>
          <a:off x="2741765" y="1560566"/>
          <a:ext cx="191706" cy="19170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D19970E4-ED94-4420-A2AD-65F1AE69C002}">
      <dsp:nvSpPr>
        <dsp:cNvPr id="0" name=""/>
        <dsp:cNvSpPr/>
      </dsp:nvSpPr>
      <dsp:spPr>
        <a:xfrm>
          <a:off x="2924437" y="1432986"/>
          <a:ext cx="2426935" cy="44686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 baseline="0"/>
            <a:t>最终判断申诉有效性</a:t>
          </a:r>
        </a:p>
      </dsp:txBody>
      <dsp:txXfrm>
        <a:off x="2924437" y="1432986"/>
        <a:ext cx="2426935" cy="446868"/>
      </dsp:txXfrm>
    </dsp:sp>
    <dsp:sp modelId="{7481251B-B4C9-430B-8D60-9B3A115DE83E}">
      <dsp:nvSpPr>
        <dsp:cNvPr id="0" name=""/>
        <dsp:cNvSpPr/>
      </dsp:nvSpPr>
      <dsp:spPr>
        <a:xfrm>
          <a:off x="2741765" y="2007435"/>
          <a:ext cx="191706" cy="19170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E3F0AE6-8B5B-42DF-B3FF-0D855E8DA0F2}">
      <dsp:nvSpPr>
        <dsp:cNvPr id="0" name=""/>
        <dsp:cNvSpPr/>
      </dsp:nvSpPr>
      <dsp:spPr>
        <a:xfrm>
          <a:off x="2924437" y="1879854"/>
          <a:ext cx="2426935" cy="44686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 baseline="0"/>
            <a:t>自动更新得分成绩</a:t>
          </a:r>
        </a:p>
      </dsp:txBody>
      <dsp:txXfrm>
        <a:off x="2924437" y="1879854"/>
        <a:ext cx="2426935" cy="44686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3">
  <dgm:title val=""/>
  <dgm:desc val=""/>
  <dgm:catLst>
    <dgm:cat type="hierarchy" pri="7000"/>
    <dgm:cat type="list" pri="23000"/>
    <dgm:cat type="relationship" pri="15000"/>
    <dgm:cat type="convert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  <dgm:cxn modelId="7" srcId="0" destId="2" srcOrd="1" destOrd="0"/>
        <dgm:cxn modelId="8" srcId="2" destId="21" srcOrd="0" destOrd="0"/>
        <dgm:cxn modelId="9" srcId="2" destId="2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w" for="des" forName="rootComposite" refType="w"/>
      <dgm:constr type="h" for="des" forName="rootComposite" refType="w" fact="0.5"/>
      <dgm:constr type="w" for="des" forName="childText" refType="w" refFor="des" refForName="rootComposite" fact="0.8"/>
      <dgm:constr type="h" for="des" forName="childText" refType="h" refFor="des" refForName="rootComposite"/>
      <dgm:constr type="sibSp" refType="w" refFor="des" refForName="rootComposite" fact="0.25"/>
      <dgm:constr type="sibSp" for="des" forName="childShape" refType="h" refFor="des" refForName="childText" fact="0.25"/>
      <dgm:constr type="sp" for="des" forName="root" refType="h" refFor="des" refForName="childText" fact="0.25"/>
    </dgm:constrLst>
    <dgm:ruleLst/>
    <dgm:forEach name="Name3" axis="ch">
      <dgm:forEach name="Name4" axis="self" ptType="node" cnt="1">
        <dgm:layoutNode name="root">
          <dgm:choose name="Name5">
            <dgm:if name="Name6" func="var" arg="dir" op="equ" val="norm">
              <dgm:alg type="hierRoot">
                <dgm:param type="hierAlign" val="tL"/>
              </dgm:alg>
            </dgm:if>
            <dgm:else name="Name7">
              <dgm:alg type="hierRoot">
                <dgm:param type="hierAlign" val="t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alignOff" val="0.2"/>
          </dgm:constrLst>
          <dgm:ruleLst/>
          <dgm:layoutNode name="rootComposite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8">
              <dgm:if name="Name9" func="var" arg="dir" op="equ" val="norm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l" for="ch" forName="rootConnector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if>
              <dgm:else name="Name10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r" for="ch" forName="rootConnector" refType="w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else>
            </dgm:choose>
            <dgm:ruleLst/>
            <dgm:layoutNode name="rootText" styleLbl="node1"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rootConnector" moveWith="rootText">
              <dgm:alg type="sp"/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self" ptType="node" cnt="1"/>
              <dgm:constrLst/>
              <dgm:ruleLst/>
            </dgm:layoutNode>
          </dgm:layoutNode>
          <dgm:layoutNode name="childShape">
            <dgm:alg type="hierChild">
              <dgm:param type="chAlign" val="l"/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parTrans" cnt="1">
                <dgm:layoutNode name="Name13">
                  <dgm:choose name="Name14">
                    <dgm:if name="Name15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L"/>
                      </dgm:alg>
                    </dgm:if>
                    <dgm:else name="Name16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7" axis="self" ptType="node">
                <dgm:layoutNode name="childText" styleLbl="bgAcc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self desOrSelf" ptType="node node" st="1 1" cnt="1 0"/>
                  <dgm:constrLst>
                    <dgm:constr type="tMarg" refType="primFontSz" fact="0.1"/>
                    <dgm:constr type="bMarg" refType="primFontSz" fact="0.1"/>
                    <dgm:constr type="lMarg" refType="primFontSz" fact="0.15"/>
                    <dgm:constr type="rMarg" refType="primFontSz" fact="0.15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8/layout/SquareAccentList">
  <dgm:title val=""/>
  <dgm:desc val=""/>
  <dgm:catLst>
    <dgm:cat type="list" pri="55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20">
          <dgm:prSet phldr="1"/>
        </dgm:pt>
        <dgm:pt modelId="21">
          <dgm:prSet phldr="1"/>
        </dgm:pt>
        <dgm:pt modelId="22">
          <dgm:prSet phldr="1"/>
        </dgm:pt>
        <dgm:pt modelId="23">
          <dgm:prSet phldr="1"/>
        </dgm:pt>
      </dgm:ptLst>
      <dgm:cxnLst>
        <dgm:cxn modelId="1" srcId="0" destId="10" srcOrd="0" destOrd="0"/>
        <dgm:cxn modelId="2" srcId="10" destId="11" srcOrd="0" destOrd="0"/>
        <dgm:cxn modelId="3" srcId="10" destId="12" srcOrd="1" destOrd="0"/>
        <dgm:cxn modelId="4" srcId="10" destId="13" srcOrd="2" destOrd="0"/>
        <dgm:cxn modelId="5" srcId="0" destId="20" srcOrd="0" destOrd="0"/>
        <dgm:cxn modelId="6" srcId="20" destId="21" srcOrd="0" destOrd="0"/>
        <dgm:cxn modelId="7" srcId="20" destId="22" srcOrd="1" destOrd="0"/>
        <dgm:cxn modelId="8" srcId="20" destId="23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20">
          <dgm:prSet phldr="1"/>
        </dgm:pt>
        <dgm:pt modelId="21">
          <dgm:prSet phldr="1"/>
        </dgm:pt>
        <dgm:pt modelId="22">
          <dgm:prSet phldr="1"/>
        </dgm:pt>
        <dgm:pt modelId="23">
          <dgm:prSet phldr="1"/>
        </dgm:pt>
      </dgm:ptLst>
      <dgm:cxnLst>
        <dgm:cxn modelId="1" srcId="0" destId="10" srcOrd="0" destOrd="0"/>
        <dgm:cxn modelId="2" srcId="10" destId="11" srcOrd="0" destOrd="0"/>
        <dgm:cxn modelId="3" srcId="10" destId="12" srcOrd="1" destOrd="0"/>
        <dgm:cxn modelId="4" srcId="10" destId="13" srcOrd="2" destOrd="0"/>
        <dgm:cxn modelId="5" srcId="0" destId="20" srcOrd="0" destOrd="0"/>
        <dgm:cxn modelId="6" srcId="20" destId="21" srcOrd="0" destOrd="0"/>
        <dgm:cxn modelId="7" srcId="20" destId="22" srcOrd="1" destOrd="0"/>
        <dgm:cxn modelId="8" srcId="20" destId="23" srcOrd="2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20">
          <dgm:prSet phldr="1"/>
        </dgm:pt>
        <dgm:pt modelId="21">
          <dgm:prSet phldr="1"/>
        </dgm:pt>
        <dgm:pt modelId="22">
          <dgm:prSet phldr="1"/>
        </dgm:pt>
        <dgm:pt modelId="23">
          <dgm:prSet phldr="1"/>
        </dgm:pt>
      </dgm:ptLst>
      <dgm:cxnLst>
        <dgm:cxn modelId="1" srcId="0" destId="10" srcOrd="0" destOrd="0"/>
        <dgm:cxn modelId="2" srcId="10" destId="11" srcOrd="0" destOrd="0"/>
        <dgm:cxn modelId="3" srcId="10" destId="12" srcOrd="1" destOrd="0"/>
        <dgm:cxn modelId="4" srcId="10" destId="13" srcOrd="2" destOrd="0"/>
        <dgm:cxn modelId="5" srcId="0" destId="20" srcOrd="0" destOrd="0"/>
        <dgm:cxn modelId="6" srcId="20" destId="21" srcOrd="0" destOrd="0"/>
        <dgm:cxn modelId="7" srcId="20" destId="22" srcOrd="1" destOrd="0"/>
        <dgm:cxn modelId="8" srcId="20" destId="23" srcOrd="2" destOrd="0"/>
      </dgm:cxnLst>
      <dgm:bg/>
      <dgm:whole/>
    </dgm:dataModel>
  </dgm:clrData>
  <dgm:layoutNode name="layout">
    <dgm:varLst>
      <dgm:chMax/>
      <dgm:chPref/>
      <dgm:dir/>
      <dgm:resizeHandles/>
    </dgm:varLst>
    <dgm:choose name="Name0">
      <dgm:if name="Name1" func="var" arg="dir" op="equ" val="norm">
        <dgm:alg type="hierChild">
          <dgm:param type="linDir" val="fromL"/>
          <dgm:param type="vertAlign" val="t"/>
          <dgm:param type="nodeVertAlign" val="t"/>
          <dgm:param type="horzAlign" val="ctr"/>
          <dgm:param type="fallback" val="1D"/>
        </dgm:alg>
      </dgm:if>
      <dgm:else name="Name2">
        <dgm:alg type="hierChild">
          <dgm:param type="linDir" val="fromR"/>
          <dgm:param type="vertAlign" val="t"/>
          <dgm:param type="nodeVertAlign" val="t"/>
          <dgm:param type="horzAlign" val="ctr"/>
          <dgm:param type="fallback" val="1D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Parent" op="equ" val="65"/>
      <dgm:constr type="primFontSz" for="des" forName="Child" op="equ" val="65"/>
      <dgm:constr type="primFontSz" for="des" forName="Child" refType="primFontSz" refFor="des" refForName="Parent" op="lte"/>
      <dgm:constr type="w" for="des" forName="rootComposite" refType="h" refFor="des" refForName="rootComposite" fact="3.0396"/>
      <dgm:constr type="h" for="des" forName="rootComposite" refType="h"/>
      <dgm:constr type="w" for="des" forName="childComposite" refType="w" refFor="des" refForName="rootComposite"/>
      <dgm:constr type="h" for="des" forName="childComposite" refType="h" refFor="des" refForName="rootComposite" fact="0.5205"/>
      <dgm:constr type="sibSp" refType="w" refFor="des" refForName="rootComposite" fact="0.05"/>
      <dgm:constr type="sp" for="des" forName="root" refType="h" refFor="des" refForName="childComposite" fact="0.2855"/>
    </dgm:constrLst>
    <dgm:ruleLst/>
    <dgm:forEach name="Name3" axis="ch">
      <dgm:forEach name="Name4" axis="self" ptType="node" cnt="1">
        <dgm:layoutNode name="root">
          <dgm:varLst>
            <dgm:chMax/>
            <dgm:chPref/>
          </dgm:varLst>
          <dgm:alg type="hierRoot">
            <dgm:param type="hierAlign" val="tL"/>
          </dgm:alg>
          <dgm:shape xmlns:r="http://schemas.openxmlformats.org/officeDocument/2006/relationships" r:blip="">
            <dgm:adjLst/>
          </dgm:shape>
          <dgm:presOf/>
          <dgm:constrLst/>
          <dgm:ruleLst/>
          <dgm:layoutNode name="rootComposite">
            <dgm:varLst/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5">
              <dgm:if name="Name6" func="var" arg="dir" op="equ" val="norm">
                <dgm:constrLst>
                  <dgm:constr type="l" for="ch" forName="Parent" refType="w" fact="0"/>
                  <dgm:constr type="t" for="ch" forName="Parent" refType="h" fact="0"/>
                  <dgm:constr type="w" for="ch" forName="Parent" refType="w"/>
                  <dgm:constr type="h" for="ch" forName="Parent" refType="h" fact="0.6424"/>
                  <dgm:constr type="l" for="ch" forName="ParentAccent" refType="w" fact="0"/>
                  <dgm:constr type="b" for="ch" forName="ParentAccent" refType="h"/>
                  <dgm:constr type="w" for="ch" forName="ParentAccent" refType="w"/>
                  <dgm:constr type="h" for="ch" forName="ParentAccent" refType="h" fact="0.3576"/>
                  <dgm:constr type="l" for="ch" forName="ParentSmallAccent" refType="w" fact="0"/>
                  <dgm:constr type="b" for="ch" forName="ParentSmallAccent" refType="h"/>
                  <dgm:constr type="w" for="ch" forName="ParentSmallAccent" refType="h" fact="0.2233"/>
                  <dgm:constr type="h" for="ch" forName="ParentSmallAccent" refType="h" fact="0.2233"/>
                </dgm:constrLst>
              </dgm:if>
              <dgm:else name="Name7">
                <dgm:constrLst>
                  <dgm:constr type="l" for="ch" forName="Parent" refType="w" fact="0"/>
                  <dgm:constr type="t" for="ch" forName="Parent" refType="h" fact="0"/>
                  <dgm:constr type="w" for="ch" forName="Parent" refType="w"/>
                  <dgm:constr type="h" for="ch" forName="Parent" refType="h" fact="0.6424"/>
                  <dgm:constr type="l" for="ch" forName="ParentAccent" refType="w" fact="0"/>
                  <dgm:constr type="b" for="ch" forName="ParentAccent" refType="h"/>
                  <dgm:constr type="w" for="ch" forName="ParentAccent" refType="w"/>
                  <dgm:constr type="h" for="ch" forName="ParentAccent" refType="h" fact="0.3576"/>
                  <dgm:constr type="r" for="ch" forName="ParentSmallAccent" refType="w"/>
                  <dgm:constr type="b" for="ch" forName="ParentSmallAccent" refType="h"/>
                  <dgm:constr type="w" for="ch" forName="ParentSmallAccent" refType="h" fact="0.2233"/>
                  <dgm:constr type="h" for="ch" forName="ParentSmallAccent" refType="h" fact="0.2233"/>
                </dgm:constrLst>
              </dgm:else>
            </dgm:choose>
            <dgm:ruleLst/>
            <dgm:layoutNode name="ParentAccent" styleLbl="alignNode1">
              <dgm:alg type="sp"/>
              <dgm:shape xmlns:r="http://schemas.openxmlformats.org/officeDocument/2006/relationships" type="rect" r:blip="">
                <dgm:adjLst/>
              </dgm:shape>
              <dgm:presOf/>
            </dgm:layoutNode>
            <dgm:layoutNode name="ParentSmallAccent" styleLbl="fgAcc1">
              <dgm:alg type="sp"/>
              <dgm:shape xmlns:r="http://schemas.openxmlformats.org/officeDocument/2006/relationships" type="rect" r:blip="">
                <dgm:adjLst/>
              </dgm:shape>
              <dgm:presOf/>
            </dgm:layoutNode>
            <dgm:layoutNode name="Parent" styleLbl="revTx">
              <dgm:varLst>
                <dgm:chMax/>
                <dgm:chPref val="4"/>
                <dgm:bulletEnabled val="1"/>
              </dgm:varLst>
              <dgm:choose name="Name8">
                <dgm:if name="Name9" func="var" arg="dir" op="equ" val="norm">
                  <dgm:alg type="tx">
                    <dgm:param type="txAnchorVertCh" val="mid"/>
                    <dgm:param type="parTxLTRAlign" val="l"/>
                  </dgm:alg>
                </dgm:if>
                <dgm:else name="Name10">
                  <dgm:alg type="tx">
                    <dgm:param type="txAnchorVertCh" val="mid"/>
                    <dgm:param type="parTxLTRAlign" val="r"/>
                  </dgm:alg>
                </dgm:else>
              </dgm:choose>
              <dgm:shape xmlns:r="http://schemas.openxmlformats.org/officeDocument/2006/relationships" type="rect" r:blip="">
                <dgm:adjLst/>
              </dgm:shape>
              <dgm:presOf axis="self" ptType="node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  <dgm:rule type="primFontSz" val="65" fact="NaN" max="NaN"/>
              </dgm:ruleLst>
            </dgm:layoutNode>
          </dgm:layoutNode>
          <dgm:layoutNode name="childShape">
            <dgm:varLst>
              <dgm:chMax val="0"/>
              <dgm:chPref val="0"/>
            </dgm:varLst>
            <dgm:alg type="hierChild">
              <dgm:param type="chAlign" val="r"/>
              <dgm:param type="linDir" val="fromT"/>
              <dgm:param type="fallback" val="2D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node">
                <dgm:layoutNode name="childComposite">
                  <dgm:varLst>
                    <dgm:chMax val="0"/>
                    <dgm:chPref val="0"/>
                  </dgm:varLst>
                  <dgm:alg type="composite"/>
                  <dgm:shape xmlns:r="http://schemas.openxmlformats.org/officeDocument/2006/relationships" r:blip="">
                    <dgm:adjLst/>
                  </dgm:shape>
                  <dgm:presOf/>
                  <dgm:choose name="Name13">
                    <dgm:if name="Name14" func="var" arg="dir" op="equ" val="norm">
                      <dgm:constrLst>
                        <dgm:constr type="w" for="ch" forName="ChildAccent" refType="h" fact="0.429"/>
                        <dgm:constr type="h" for="ch" forName="ChildAccent" refType="h" fact="0.429"/>
                        <dgm:constr type="l" for="ch" forName="ChildAccent" refType="w" fact="0"/>
                        <dgm:constr type="t" for="ch" forName="ChildAccent" refType="h" fact="0.2855"/>
                        <dgm:constr type="w" for="ch" forName="Child" refType="w" fact="0.93"/>
                        <dgm:constr type="h" for="ch" forName="Child" refType="h"/>
                        <dgm:constr type="l" for="ch" forName="Child" refType="w" fact="0.07"/>
                        <dgm:constr type="t" for="ch" forName="Child" refType="h" fact="0"/>
                      </dgm:constrLst>
                    </dgm:if>
                    <dgm:else name="Name15">
                      <dgm:constrLst>
                        <dgm:constr type="w" for="ch" forName="ChildAccent" refType="h" fact="0.429"/>
                        <dgm:constr type="h" for="ch" forName="ChildAccent" refType="h" fact="0.429"/>
                        <dgm:constr type="r" for="ch" forName="ChildAccent" refType="w"/>
                        <dgm:constr type="t" for="ch" forName="ChildAccent" refType="h" fact="0.2855"/>
                        <dgm:constr type="w" for="ch" forName="Child" refType="w" fact="0.93"/>
                        <dgm:constr type="h" for="ch" forName="Child" refType="h"/>
                        <dgm:constr type="r" for="ch" forName="Child" refType="w" fact="0.93"/>
                        <dgm:constr type="t" for="ch" forName="Child" refType="h" fact="0"/>
                      </dgm:constrLst>
                    </dgm:else>
                  </dgm:choose>
                  <dgm:ruleLst/>
                  <dgm:layoutNode name="ChildAccent" styleLbl="solidFgAcc1">
                    <dgm:alg type="sp"/>
                    <dgm:shape xmlns:r="http://schemas.openxmlformats.org/officeDocument/2006/relationships" type="rect" r:blip="">
                      <dgm:adjLst/>
                    </dgm:shape>
                    <dgm:presOf/>
                  </dgm:layoutNode>
                  <dgm:layoutNode name="Child" styleLbl="revTx">
                    <dgm:varLst>
                      <dgm:chMax val="0"/>
                      <dgm:chPref val="0"/>
                      <dgm:bulletEnabled val="1"/>
                    </dgm:varLst>
                    <dgm:choose name="Name16">
                      <dgm:if name="Name17" func="var" arg="dir" op="equ" val="norm">
                        <dgm:alg type="tx">
                          <dgm:param type="txAnchorVertCh" val="mid"/>
                          <dgm:param type="parTxLTRAlign" val="l"/>
                        </dgm:alg>
                      </dgm:if>
                      <dgm:else name="Name18">
                        <dgm:alg type="tx">
                          <dgm:param type="txAnchorVertCh" val="mid"/>
                          <dgm:param type="parTxLTRAlign" val="r"/>
                        </dgm:alg>
                      </dgm:else>
                    </dgm:choose>
                    <dgm:shape xmlns:r="http://schemas.openxmlformats.org/officeDocument/2006/relationships" type="rect" r:blip="">
                      <dgm:adjLst/>
                    </dgm:shape>
                    <dgm:presOf axis="desOrSelf" ptType="node node"/>
                    <dgm:ruleLst>
                      <dgm:rule type="primFontSz" val="5" fact="NaN" max="NaN"/>
                    </dgm:ruleLst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8/layout/SquareAccentList">
  <dgm:title val=""/>
  <dgm:desc val=""/>
  <dgm:catLst>
    <dgm:cat type="list" pri="55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20">
          <dgm:prSet phldr="1"/>
        </dgm:pt>
        <dgm:pt modelId="21">
          <dgm:prSet phldr="1"/>
        </dgm:pt>
        <dgm:pt modelId="22">
          <dgm:prSet phldr="1"/>
        </dgm:pt>
        <dgm:pt modelId="23">
          <dgm:prSet phldr="1"/>
        </dgm:pt>
      </dgm:ptLst>
      <dgm:cxnLst>
        <dgm:cxn modelId="1" srcId="0" destId="10" srcOrd="0" destOrd="0"/>
        <dgm:cxn modelId="2" srcId="10" destId="11" srcOrd="0" destOrd="0"/>
        <dgm:cxn modelId="3" srcId="10" destId="12" srcOrd="1" destOrd="0"/>
        <dgm:cxn modelId="4" srcId="10" destId="13" srcOrd="2" destOrd="0"/>
        <dgm:cxn modelId="5" srcId="0" destId="20" srcOrd="0" destOrd="0"/>
        <dgm:cxn modelId="6" srcId="20" destId="21" srcOrd="0" destOrd="0"/>
        <dgm:cxn modelId="7" srcId="20" destId="22" srcOrd="1" destOrd="0"/>
        <dgm:cxn modelId="8" srcId="20" destId="23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20">
          <dgm:prSet phldr="1"/>
        </dgm:pt>
        <dgm:pt modelId="21">
          <dgm:prSet phldr="1"/>
        </dgm:pt>
        <dgm:pt modelId="22">
          <dgm:prSet phldr="1"/>
        </dgm:pt>
        <dgm:pt modelId="23">
          <dgm:prSet phldr="1"/>
        </dgm:pt>
      </dgm:ptLst>
      <dgm:cxnLst>
        <dgm:cxn modelId="1" srcId="0" destId="10" srcOrd="0" destOrd="0"/>
        <dgm:cxn modelId="2" srcId="10" destId="11" srcOrd="0" destOrd="0"/>
        <dgm:cxn modelId="3" srcId="10" destId="12" srcOrd="1" destOrd="0"/>
        <dgm:cxn modelId="4" srcId="10" destId="13" srcOrd="2" destOrd="0"/>
        <dgm:cxn modelId="5" srcId="0" destId="20" srcOrd="0" destOrd="0"/>
        <dgm:cxn modelId="6" srcId="20" destId="21" srcOrd="0" destOrd="0"/>
        <dgm:cxn modelId="7" srcId="20" destId="22" srcOrd="1" destOrd="0"/>
        <dgm:cxn modelId="8" srcId="20" destId="23" srcOrd="2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20">
          <dgm:prSet phldr="1"/>
        </dgm:pt>
        <dgm:pt modelId="21">
          <dgm:prSet phldr="1"/>
        </dgm:pt>
        <dgm:pt modelId="22">
          <dgm:prSet phldr="1"/>
        </dgm:pt>
        <dgm:pt modelId="23">
          <dgm:prSet phldr="1"/>
        </dgm:pt>
      </dgm:ptLst>
      <dgm:cxnLst>
        <dgm:cxn modelId="1" srcId="0" destId="10" srcOrd="0" destOrd="0"/>
        <dgm:cxn modelId="2" srcId="10" destId="11" srcOrd="0" destOrd="0"/>
        <dgm:cxn modelId="3" srcId="10" destId="12" srcOrd="1" destOrd="0"/>
        <dgm:cxn modelId="4" srcId="10" destId="13" srcOrd="2" destOrd="0"/>
        <dgm:cxn modelId="5" srcId="0" destId="20" srcOrd="0" destOrd="0"/>
        <dgm:cxn modelId="6" srcId="20" destId="21" srcOrd="0" destOrd="0"/>
        <dgm:cxn modelId="7" srcId="20" destId="22" srcOrd="1" destOrd="0"/>
        <dgm:cxn modelId="8" srcId="20" destId="23" srcOrd="2" destOrd="0"/>
      </dgm:cxnLst>
      <dgm:bg/>
      <dgm:whole/>
    </dgm:dataModel>
  </dgm:clrData>
  <dgm:layoutNode name="layout">
    <dgm:varLst>
      <dgm:chMax/>
      <dgm:chPref/>
      <dgm:dir/>
      <dgm:resizeHandles/>
    </dgm:varLst>
    <dgm:choose name="Name0">
      <dgm:if name="Name1" func="var" arg="dir" op="equ" val="norm">
        <dgm:alg type="hierChild">
          <dgm:param type="linDir" val="fromL"/>
          <dgm:param type="vertAlign" val="t"/>
          <dgm:param type="nodeVertAlign" val="t"/>
          <dgm:param type="horzAlign" val="ctr"/>
          <dgm:param type="fallback" val="1D"/>
        </dgm:alg>
      </dgm:if>
      <dgm:else name="Name2">
        <dgm:alg type="hierChild">
          <dgm:param type="linDir" val="fromR"/>
          <dgm:param type="vertAlign" val="t"/>
          <dgm:param type="nodeVertAlign" val="t"/>
          <dgm:param type="horzAlign" val="ctr"/>
          <dgm:param type="fallback" val="1D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Parent" op="equ" val="65"/>
      <dgm:constr type="primFontSz" for="des" forName="Child" op="equ" val="65"/>
      <dgm:constr type="primFontSz" for="des" forName="Child" refType="primFontSz" refFor="des" refForName="Parent" op="lte"/>
      <dgm:constr type="w" for="des" forName="rootComposite" refType="h" refFor="des" refForName="rootComposite" fact="3.0396"/>
      <dgm:constr type="h" for="des" forName="rootComposite" refType="h"/>
      <dgm:constr type="w" for="des" forName="childComposite" refType="w" refFor="des" refForName="rootComposite"/>
      <dgm:constr type="h" for="des" forName="childComposite" refType="h" refFor="des" refForName="rootComposite" fact="0.5205"/>
      <dgm:constr type="sibSp" refType="w" refFor="des" refForName="rootComposite" fact="0.05"/>
      <dgm:constr type="sp" for="des" forName="root" refType="h" refFor="des" refForName="childComposite" fact="0.2855"/>
    </dgm:constrLst>
    <dgm:ruleLst/>
    <dgm:forEach name="Name3" axis="ch">
      <dgm:forEach name="Name4" axis="self" ptType="node" cnt="1">
        <dgm:layoutNode name="root">
          <dgm:varLst>
            <dgm:chMax/>
            <dgm:chPref/>
          </dgm:varLst>
          <dgm:alg type="hierRoot">
            <dgm:param type="hierAlign" val="tL"/>
          </dgm:alg>
          <dgm:shape xmlns:r="http://schemas.openxmlformats.org/officeDocument/2006/relationships" r:blip="">
            <dgm:adjLst/>
          </dgm:shape>
          <dgm:presOf/>
          <dgm:constrLst/>
          <dgm:ruleLst/>
          <dgm:layoutNode name="rootComposite">
            <dgm:varLst/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5">
              <dgm:if name="Name6" func="var" arg="dir" op="equ" val="norm">
                <dgm:constrLst>
                  <dgm:constr type="l" for="ch" forName="Parent" refType="w" fact="0"/>
                  <dgm:constr type="t" for="ch" forName="Parent" refType="h" fact="0"/>
                  <dgm:constr type="w" for="ch" forName="Parent" refType="w"/>
                  <dgm:constr type="h" for="ch" forName="Parent" refType="h" fact="0.6424"/>
                  <dgm:constr type="l" for="ch" forName="ParentAccent" refType="w" fact="0"/>
                  <dgm:constr type="b" for="ch" forName="ParentAccent" refType="h"/>
                  <dgm:constr type="w" for="ch" forName="ParentAccent" refType="w"/>
                  <dgm:constr type="h" for="ch" forName="ParentAccent" refType="h" fact="0.3576"/>
                  <dgm:constr type="l" for="ch" forName="ParentSmallAccent" refType="w" fact="0"/>
                  <dgm:constr type="b" for="ch" forName="ParentSmallAccent" refType="h"/>
                  <dgm:constr type="w" for="ch" forName="ParentSmallAccent" refType="h" fact="0.2233"/>
                  <dgm:constr type="h" for="ch" forName="ParentSmallAccent" refType="h" fact="0.2233"/>
                </dgm:constrLst>
              </dgm:if>
              <dgm:else name="Name7">
                <dgm:constrLst>
                  <dgm:constr type="l" for="ch" forName="Parent" refType="w" fact="0"/>
                  <dgm:constr type="t" for="ch" forName="Parent" refType="h" fact="0"/>
                  <dgm:constr type="w" for="ch" forName="Parent" refType="w"/>
                  <dgm:constr type="h" for="ch" forName="Parent" refType="h" fact="0.6424"/>
                  <dgm:constr type="l" for="ch" forName="ParentAccent" refType="w" fact="0"/>
                  <dgm:constr type="b" for="ch" forName="ParentAccent" refType="h"/>
                  <dgm:constr type="w" for="ch" forName="ParentAccent" refType="w"/>
                  <dgm:constr type="h" for="ch" forName="ParentAccent" refType="h" fact="0.3576"/>
                  <dgm:constr type="r" for="ch" forName="ParentSmallAccent" refType="w"/>
                  <dgm:constr type="b" for="ch" forName="ParentSmallAccent" refType="h"/>
                  <dgm:constr type="w" for="ch" forName="ParentSmallAccent" refType="h" fact="0.2233"/>
                  <dgm:constr type="h" for="ch" forName="ParentSmallAccent" refType="h" fact="0.2233"/>
                </dgm:constrLst>
              </dgm:else>
            </dgm:choose>
            <dgm:ruleLst/>
            <dgm:layoutNode name="ParentAccent" styleLbl="alignNode1">
              <dgm:alg type="sp"/>
              <dgm:shape xmlns:r="http://schemas.openxmlformats.org/officeDocument/2006/relationships" type="rect" r:blip="">
                <dgm:adjLst/>
              </dgm:shape>
              <dgm:presOf/>
            </dgm:layoutNode>
            <dgm:layoutNode name="ParentSmallAccent" styleLbl="fgAcc1">
              <dgm:alg type="sp"/>
              <dgm:shape xmlns:r="http://schemas.openxmlformats.org/officeDocument/2006/relationships" type="rect" r:blip="">
                <dgm:adjLst/>
              </dgm:shape>
              <dgm:presOf/>
            </dgm:layoutNode>
            <dgm:layoutNode name="Parent" styleLbl="revTx">
              <dgm:varLst>
                <dgm:chMax/>
                <dgm:chPref val="4"/>
                <dgm:bulletEnabled val="1"/>
              </dgm:varLst>
              <dgm:choose name="Name8">
                <dgm:if name="Name9" func="var" arg="dir" op="equ" val="norm">
                  <dgm:alg type="tx">
                    <dgm:param type="txAnchorVertCh" val="mid"/>
                    <dgm:param type="parTxLTRAlign" val="l"/>
                  </dgm:alg>
                </dgm:if>
                <dgm:else name="Name10">
                  <dgm:alg type="tx">
                    <dgm:param type="txAnchorVertCh" val="mid"/>
                    <dgm:param type="parTxLTRAlign" val="r"/>
                  </dgm:alg>
                </dgm:else>
              </dgm:choose>
              <dgm:shape xmlns:r="http://schemas.openxmlformats.org/officeDocument/2006/relationships" type="rect" r:blip="">
                <dgm:adjLst/>
              </dgm:shape>
              <dgm:presOf axis="self" ptType="node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  <dgm:rule type="primFontSz" val="65" fact="NaN" max="NaN"/>
              </dgm:ruleLst>
            </dgm:layoutNode>
          </dgm:layoutNode>
          <dgm:layoutNode name="childShape">
            <dgm:varLst>
              <dgm:chMax val="0"/>
              <dgm:chPref val="0"/>
            </dgm:varLst>
            <dgm:alg type="hierChild">
              <dgm:param type="chAlign" val="r"/>
              <dgm:param type="linDir" val="fromT"/>
              <dgm:param type="fallback" val="2D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node">
                <dgm:layoutNode name="childComposite">
                  <dgm:varLst>
                    <dgm:chMax val="0"/>
                    <dgm:chPref val="0"/>
                  </dgm:varLst>
                  <dgm:alg type="composite"/>
                  <dgm:shape xmlns:r="http://schemas.openxmlformats.org/officeDocument/2006/relationships" r:blip="">
                    <dgm:adjLst/>
                  </dgm:shape>
                  <dgm:presOf/>
                  <dgm:choose name="Name13">
                    <dgm:if name="Name14" func="var" arg="dir" op="equ" val="norm">
                      <dgm:constrLst>
                        <dgm:constr type="w" for="ch" forName="ChildAccent" refType="h" fact="0.429"/>
                        <dgm:constr type="h" for="ch" forName="ChildAccent" refType="h" fact="0.429"/>
                        <dgm:constr type="l" for="ch" forName="ChildAccent" refType="w" fact="0"/>
                        <dgm:constr type="t" for="ch" forName="ChildAccent" refType="h" fact="0.2855"/>
                        <dgm:constr type="w" for="ch" forName="Child" refType="w" fact="0.93"/>
                        <dgm:constr type="h" for="ch" forName="Child" refType="h"/>
                        <dgm:constr type="l" for="ch" forName="Child" refType="w" fact="0.07"/>
                        <dgm:constr type="t" for="ch" forName="Child" refType="h" fact="0"/>
                      </dgm:constrLst>
                    </dgm:if>
                    <dgm:else name="Name15">
                      <dgm:constrLst>
                        <dgm:constr type="w" for="ch" forName="ChildAccent" refType="h" fact="0.429"/>
                        <dgm:constr type="h" for="ch" forName="ChildAccent" refType="h" fact="0.429"/>
                        <dgm:constr type="r" for="ch" forName="ChildAccent" refType="w"/>
                        <dgm:constr type="t" for="ch" forName="ChildAccent" refType="h" fact="0.2855"/>
                        <dgm:constr type="w" for="ch" forName="Child" refType="w" fact="0.93"/>
                        <dgm:constr type="h" for="ch" forName="Child" refType="h"/>
                        <dgm:constr type="r" for="ch" forName="Child" refType="w" fact="0.93"/>
                        <dgm:constr type="t" for="ch" forName="Child" refType="h" fact="0"/>
                      </dgm:constrLst>
                    </dgm:else>
                  </dgm:choose>
                  <dgm:ruleLst/>
                  <dgm:layoutNode name="ChildAccent" styleLbl="solidFgAcc1">
                    <dgm:alg type="sp"/>
                    <dgm:shape xmlns:r="http://schemas.openxmlformats.org/officeDocument/2006/relationships" type="rect" r:blip="">
                      <dgm:adjLst/>
                    </dgm:shape>
                    <dgm:presOf/>
                  </dgm:layoutNode>
                  <dgm:layoutNode name="Child" styleLbl="revTx">
                    <dgm:varLst>
                      <dgm:chMax val="0"/>
                      <dgm:chPref val="0"/>
                      <dgm:bulletEnabled val="1"/>
                    </dgm:varLst>
                    <dgm:choose name="Name16">
                      <dgm:if name="Name17" func="var" arg="dir" op="equ" val="norm">
                        <dgm:alg type="tx">
                          <dgm:param type="txAnchorVertCh" val="mid"/>
                          <dgm:param type="parTxLTRAlign" val="l"/>
                        </dgm:alg>
                      </dgm:if>
                      <dgm:else name="Name18">
                        <dgm:alg type="tx">
                          <dgm:param type="txAnchorVertCh" val="mid"/>
                          <dgm:param type="parTxLTRAlign" val="r"/>
                        </dgm:alg>
                      </dgm:else>
                    </dgm:choose>
                    <dgm:shape xmlns:r="http://schemas.openxmlformats.org/officeDocument/2006/relationships" type="rect" r:blip="">
                      <dgm:adjLst/>
                    </dgm:shape>
                    <dgm:presOf axis="desOrSelf" ptType="node node"/>
                    <dgm:ruleLst>
                      <dgm:rule type="primFontSz" val="5" fact="NaN" max="NaN"/>
                    </dgm:ruleLst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8/layout/SquareAccentList">
  <dgm:title val=""/>
  <dgm:desc val=""/>
  <dgm:catLst>
    <dgm:cat type="list" pri="55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20">
          <dgm:prSet phldr="1"/>
        </dgm:pt>
        <dgm:pt modelId="21">
          <dgm:prSet phldr="1"/>
        </dgm:pt>
        <dgm:pt modelId="22">
          <dgm:prSet phldr="1"/>
        </dgm:pt>
        <dgm:pt modelId="23">
          <dgm:prSet phldr="1"/>
        </dgm:pt>
      </dgm:ptLst>
      <dgm:cxnLst>
        <dgm:cxn modelId="1" srcId="0" destId="10" srcOrd="0" destOrd="0"/>
        <dgm:cxn modelId="2" srcId="10" destId="11" srcOrd="0" destOrd="0"/>
        <dgm:cxn modelId="3" srcId="10" destId="12" srcOrd="1" destOrd="0"/>
        <dgm:cxn modelId="4" srcId="10" destId="13" srcOrd="2" destOrd="0"/>
        <dgm:cxn modelId="5" srcId="0" destId="20" srcOrd="0" destOrd="0"/>
        <dgm:cxn modelId="6" srcId="20" destId="21" srcOrd="0" destOrd="0"/>
        <dgm:cxn modelId="7" srcId="20" destId="22" srcOrd="1" destOrd="0"/>
        <dgm:cxn modelId="8" srcId="20" destId="23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20">
          <dgm:prSet phldr="1"/>
        </dgm:pt>
        <dgm:pt modelId="21">
          <dgm:prSet phldr="1"/>
        </dgm:pt>
        <dgm:pt modelId="22">
          <dgm:prSet phldr="1"/>
        </dgm:pt>
        <dgm:pt modelId="23">
          <dgm:prSet phldr="1"/>
        </dgm:pt>
      </dgm:ptLst>
      <dgm:cxnLst>
        <dgm:cxn modelId="1" srcId="0" destId="10" srcOrd="0" destOrd="0"/>
        <dgm:cxn modelId="2" srcId="10" destId="11" srcOrd="0" destOrd="0"/>
        <dgm:cxn modelId="3" srcId="10" destId="12" srcOrd="1" destOrd="0"/>
        <dgm:cxn modelId="4" srcId="10" destId="13" srcOrd="2" destOrd="0"/>
        <dgm:cxn modelId="5" srcId="0" destId="20" srcOrd="0" destOrd="0"/>
        <dgm:cxn modelId="6" srcId="20" destId="21" srcOrd="0" destOrd="0"/>
        <dgm:cxn modelId="7" srcId="20" destId="22" srcOrd="1" destOrd="0"/>
        <dgm:cxn modelId="8" srcId="20" destId="23" srcOrd="2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20">
          <dgm:prSet phldr="1"/>
        </dgm:pt>
        <dgm:pt modelId="21">
          <dgm:prSet phldr="1"/>
        </dgm:pt>
        <dgm:pt modelId="22">
          <dgm:prSet phldr="1"/>
        </dgm:pt>
        <dgm:pt modelId="23">
          <dgm:prSet phldr="1"/>
        </dgm:pt>
      </dgm:ptLst>
      <dgm:cxnLst>
        <dgm:cxn modelId="1" srcId="0" destId="10" srcOrd="0" destOrd="0"/>
        <dgm:cxn modelId="2" srcId="10" destId="11" srcOrd="0" destOrd="0"/>
        <dgm:cxn modelId="3" srcId="10" destId="12" srcOrd="1" destOrd="0"/>
        <dgm:cxn modelId="4" srcId="10" destId="13" srcOrd="2" destOrd="0"/>
        <dgm:cxn modelId="5" srcId="0" destId="20" srcOrd="0" destOrd="0"/>
        <dgm:cxn modelId="6" srcId="20" destId="21" srcOrd="0" destOrd="0"/>
        <dgm:cxn modelId="7" srcId="20" destId="22" srcOrd="1" destOrd="0"/>
        <dgm:cxn modelId="8" srcId="20" destId="23" srcOrd="2" destOrd="0"/>
      </dgm:cxnLst>
      <dgm:bg/>
      <dgm:whole/>
    </dgm:dataModel>
  </dgm:clrData>
  <dgm:layoutNode name="layout">
    <dgm:varLst>
      <dgm:chMax/>
      <dgm:chPref/>
      <dgm:dir/>
      <dgm:resizeHandles/>
    </dgm:varLst>
    <dgm:choose name="Name0">
      <dgm:if name="Name1" func="var" arg="dir" op="equ" val="norm">
        <dgm:alg type="hierChild">
          <dgm:param type="linDir" val="fromL"/>
          <dgm:param type="vertAlign" val="t"/>
          <dgm:param type="nodeVertAlign" val="t"/>
          <dgm:param type="horzAlign" val="ctr"/>
          <dgm:param type="fallback" val="1D"/>
        </dgm:alg>
      </dgm:if>
      <dgm:else name="Name2">
        <dgm:alg type="hierChild">
          <dgm:param type="linDir" val="fromR"/>
          <dgm:param type="vertAlign" val="t"/>
          <dgm:param type="nodeVertAlign" val="t"/>
          <dgm:param type="horzAlign" val="ctr"/>
          <dgm:param type="fallback" val="1D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Parent" op="equ" val="65"/>
      <dgm:constr type="primFontSz" for="des" forName="Child" op="equ" val="65"/>
      <dgm:constr type="primFontSz" for="des" forName="Child" refType="primFontSz" refFor="des" refForName="Parent" op="lte"/>
      <dgm:constr type="w" for="des" forName="rootComposite" refType="h" refFor="des" refForName="rootComposite" fact="3.0396"/>
      <dgm:constr type="h" for="des" forName="rootComposite" refType="h"/>
      <dgm:constr type="w" for="des" forName="childComposite" refType="w" refFor="des" refForName="rootComposite"/>
      <dgm:constr type="h" for="des" forName="childComposite" refType="h" refFor="des" refForName="rootComposite" fact="0.5205"/>
      <dgm:constr type="sibSp" refType="w" refFor="des" refForName="rootComposite" fact="0.05"/>
      <dgm:constr type="sp" for="des" forName="root" refType="h" refFor="des" refForName="childComposite" fact="0.2855"/>
    </dgm:constrLst>
    <dgm:ruleLst/>
    <dgm:forEach name="Name3" axis="ch">
      <dgm:forEach name="Name4" axis="self" ptType="node" cnt="1">
        <dgm:layoutNode name="root">
          <dgm:varLst>
            <dgm:chMax/>
            <dgm:chPref/>
          </dgm:varLst>
          <dgm:alg type="hierRoot">
            <dgm:param type="hierAlign" val="tL"/>
          </dgm:alg>
          <dgm:shape xmlns:r="http://schemas.openxmlformats.org/officeDocument/2006/relationships" r:blip="">
            <dgm:adjLst/>
          </dgm:shape>
          <dgm:presOf/>
          <dgm:constrLst/>
          <dgm:ruleLst/>
          <dgm:layoutNode name="rootComposite">
            <dgm:varLst/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5">
              <dgm:if name="Name6" func="var" arg="dir" op="equ" val="norm">
                <dgm:constrLst>
                  <dgm:constr type="l" for="ch" forName="Parent" refType="w" fact="0"/>
                  <dgm:constr type="t" for="ch" forName="Parent" refType="h" fact="0"/>
                  <dgm:constr type="w" for="ch" forName="Parent" refType="w"/>
                  <dgm:constr type="h" for="ch" forName="Parent" refType="h" fact="0.6424"/>
                  <dgm:constr type="l" for="ch" forName="ParentAccent" refType="w" fact="0"/>
                  <dgm:constr type="b" for="ch" forName="ParentAccent" refType="h"/>
                  <dgm:constr type="w" for="ch" forName="ParentAccent" refType="w"/>
                  <dgm:constr type="h" for="ch" forName="ParentAccent" refType="h" fact="0.3576"/>
                  <dgm:constr type="l" for="ch" forName="ParentSmallAccent" refType="w" fact="0"/>
                  <dgm:constr type="b" for="ch" forName="ParentSmallAccent" refType="h"/>
                  <dgm:constr type="w" for="ch" forName="ParentSmallAccent" refType="h" fact="0.2233"/>
                  <dgm:constr type="h" for="ch" forName="ParentSmallAccent" refType="h" fact="0.2233"/>
                </dgm:constrLst>
              </dgm:if>
              <dgm:else name="Name7">
                <dgm:constrLst>
                  <dgm:constr type="l" for="ch" forName="Parent" refType="w" fact="0"/>
                  <dgm:constr type="t" for="ch" forName="Parent" refType="h" fact="0"/>
                  <dgm:constr type="w" for="ch" forName="Parent" refType="w"/>
                  <dgm:constr type="h" for="ch" forName="Parent" refType="h" fact="0.6424"/>
                  <dgm:constr type="l" for="ch" forName="ParentAccent" refType="w" fact="0"/>
                  <dgm:constr type="b" for="ch" forName="ParentAccent" refType="h"/>
                  <dgm:constr type="w" for="ch" forName="ParentAccent" refType="w"/>
                  <dgm:constr type="h" for="ch" forName="ParentAccent" refType="h" fact="0.3576"/>
                  <dgm:constr type="r" for="ch" forName="ParentSmallAccent" refType="w"/>
                  <dgm:constr type="b" for="ch" forName="ParentSmallAccent" refType="h"/>
                  <dgm:constr type="w" for="ch" forName="ParentSmallAccent" refType="h" fact="0.2233"/>
                  <dgm:constr type="h" for="ch" forName="ParentSmallAccent" refType="h" fact="0.2233"/>
                </dgm:constrLst>
              </dgm:else>
            </dgm:choose>
            <dgm:ruleLst/>
            <dgm:layoutNode name="ParentAccent" styleLbl="alignNode1">
              <dgm:alg type="sp"/>
              <dgm:shape xmlns:r="http://schemas.openxmlformats.org/officeDocument/2006/relationships" type="rect" r:blip="">
                <dgm:adjLst/>
              </dgm:shape>
              <dgm:presOf/>
            </dgm:layoutNode>
            <dgm:layoutNode name="ParentSmallAccent" styleLbl="fgAcc1">
              <dgm:alg type="sp"/>
              <dgm:shape xmlns:r="http://schemas.openxmlformats.org/officeDocument/2006/relationships" type="rect" r:blip="">
                <dgm:adjLst/>
              </dgm:shape>
              <dgm:presOf/>
            </dgm:layoutNode>
            <dgm:layoutNode name="Parent" styleLbl="revTx">
              <dgm:varLst>
                <dgm:chMax/>
                <dgm:chPref val="4"/>
                <dgm:bulletEnabled val="1"/>
              </dgm:varLst>
              <dgm:choose name="Name8">
                <dgm:if name="Name9" func="var" arg="dir" op="equ" val="norm">
                  <dgm:alg type="tx">
                    <dgm:param type="txAnchorVertCh" val="mid"/>
                    <dgm:param type="parTxLTRAlign" val="l"/>
                  </dgm:alg>
                </dgm:if>
                <dgm:else name="Name10">
                  <dgm:alg type="tx">
                    <dgm:param type="txAnchorVertCh" val="mid"/>
                    <dgm:param type="parTxLTRAlign" val="r"/>
                  </dgm:alg>
                </dgm:else>
              </dgm:choose>
              <dgm:shape xmlns:r="http://schemas.openxmlformats.org/officeDocument/2006/relationships" type="rect" r:blip="">
                <dgm:adjLst/>
              </dgm:shape>
              <dgm:presOf axis="self" ptType="node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  <dgm:rule type="primFontSz" val="65" fact="NaN" max="NaN"/>
              </dgm:ruleLst>
            </dgm:layoutNode>
          </dgm:layoutNode>
          <dgm:layoutNode name="childShape">
            <dgm:varLst>
              <dgm:chMax val="0"/>
              <dgm:chPref val="0"/>
            </dgm:varLst>
            <dgm:alg type="hierChild">
              <dgm:param type="chAlign" val="r"/>
              <dgm:param type="linDir" val="fromT"/>
              <dgm:param type="fallback" val="2D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node">
                <dgm:layoutNode name="childComposite">
                  <dgm:varLst>
                    <dgm:chMax val="0"/>
                    <dgm:chPref val="0"/>
                  </dgm:varLst>
                  <dgm:alg type="composite"/>
                  <dgm:shape xmlns:r="http://schemas.openxmlformats.org/officeDocument/2006/relationships" r:blip="">
                    <dgm:adjLst/>
                  </dgm:shape>
                  <dgm:presOf/>
                  <dgm:choose name="Name13">
                    <dgm:if name="Name14" func="var" arg="dir" op="equ" val="norm">
                      <dgm:constrLst>
                        <dgm:constr type="w" for="ch" forName="ChildAccent" refType="h" fact="0.429"/>
                        <dgm:constr type="h" for="ch" forName="ChildAccent" refType="h" fact="0.429"/>
                        <dgm:constr type="l" for="ch" forName="ChildAccent" refType="w" fact="0"/>
                        <dgm:constr type="t" for="ch" forName="ChildAccent" refType="h" fact="0.2855"/>
                        <dgm:constr type="w" for="ch" forName="Child" refType="w" fact="0.93"/>
                        <dgm:constr type="h" for="ch" forName="Child" refType="h"/>
                        <dgm:constr type="l" for="ch" forName="Child" refType="w" fact="0.07"/>
                        <dgm:constr type="t" for="ch" forName="Child" refType="h" fact="0"/>
                      </dgm:constrLst>
                    </dgm:if>
                    <dgm:else name="Name15">
                      <dgm:constrLst>
                        <dgm:constr type="w" for="ch" forName="ChildAccent" refType="h" fact="0.429"/>
                        <dgm:constr type="h" for="ch" forName="ChildAccent" refType="h" fact="0.429"/>
                        <dgm:constr type="r" for="ch" forName="ChildAccent" refType="w"/>
                        <dgm:constr type="t" for="ch" forName="ChildAccent" refType="h" fact="0.2855"/>
                        <dgm:constr type="w" for="ch" forName="Child" refType="w" fact="0.93"/>
                        <dgm:constr type="h" for="ch" forName="Child" refType="h"/>
                        <dgm:constr type="r" for="ch" forName="Child" refType="w" fact="0.93"/>
                        <dgm:constr type="t" for="ch" forName="Child" refType="h" fact="0"/>
                      </dgm:constrLst>
                    </dgm:else>
                  </dgm:choose>
                  <dgm:ruleLst/>
                  <dgm:layoutNode name="ChildAccent" styleLbl="solidFgAcc1">
                    <dgm:alg type="sp"/>
                    <dgm:shape xmlns:r="http://schemas.openxmlformats.org/officeDocument/2006/relationships" type="rect" r:blip="">
                      <dgm:adjLst/>
                    </dgm:shape>
                    <dgm:presOf/>
                  </dgm:layoutNode>
                  <dgm:layoutNode name="Child" styleLbl="revTx">
                    <dgm:varLst>
                      <dgm:chMax val="0"/>
                      <dgm:chPref val="0"/>
                      <dgm:bulletEnabled val="1"/>
                    </dgm:varLst>
                    <dgm:choose name="Name16">
                      <dgm:if name="Name17" func="var" arg="dir" op="equ" val="norm">
                        <dgm:alg type="tx">
                          <dgm:param type="txAnchorVertCh" val="mid"/>
                          <dgm:param type="parTxLTRAlign" val="l"/>
                        </dgm:alg>
                      </dgm:if>
                      <dgm:else name="Name18">
                        <dgm:alg type="tx">
                          <dgm:param type="txAnchorVertCh" val="mid"/>
                          <dgm:param type="parTxLTRAlign" val="r"/>
                        </dgm:alg>
                      </dgm:else>
                    </dgm:choose>
                    <dgm:shape xmlns:r="http://schemas.openxmlformats.org/officeDocument/2006/relationships" type="rect" r:blip="">
                      <dgm:adjLst/>
                    </dgm:shape>
                    <dgm:presOf axis="desOrSelf" ptType="node node"/>
                    <dgm:ruleLst>
                      <dgm:rule type="primFontSz" val="5" fact="NaN" max="NaN"/>
                    </dgm:ruleLst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CTR 2013 WORD模版（2007-2010）-竖版</Template>
  <TotalTime>227</TotalTime>
  <Pages>3</Pages>
  <Words>133</Words>
  <Characters>759</Characters>
  <Application>Microsoft Office Word</Application>
  <DocSecurity>0</DocSecurity>
  <Lines>6</Lines>
  <Paragraphs>1</Paragraphs>
  <ScaleCrop>false</ScaleCrop>
  <Company>CTR</Company>
  <LinksUpToDate>false</LinksUpToDate>
  <CharactersWithSpaces>891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WORD模版(2007-2010竖版)</dc:title>
  <dc:subject>品牌应用2011</dc:subject>
  <dc:creator>采访部-. D. . 武锐</dc:creator>
  <cp:lastModifiedBy>采访部-. D. . 武锐</cp:lastModifiedBy>
  <cp:revision>5</cp:revision>
  <cp:lastPrinted>2013-06-28T13:52:00Z</cp:lastPrinted>
  <dcterms:created xsi:type="dcterms:W3CDTF">2016-06-17T00:02:00Z</dcterms:created>
  <dcterms:modified xsi:type="dcterms:W3CDTF">2016-06-22T06:54:00Z</dcterms:modified>
</cp:coreProperties>
</file>